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9D3FA2" w14:textId="77777777" w:rsidR="008F1258" w:rsidRDefault="008F1258"/>
    <w:p w14:paraId="210DE6A8" w14:textId="1B0B5C46" w:rsidR="004D68BF" w:rsidRPr="004D68BF" w:rsidRDefault="004D68BF" w:rsidP="004D68BF">
      <w:pPr>
        <w:pBdr>
          <w:top w:val="single" w:sz="4" w:space="1" w:color="auto"/>
          <w:left w:val="single" w:sz="4" w:space="4" w:color="auto"/>
          <w:bottom w:val="single" w:sz="4" w:space="1" w:color="auto"/>
          <w:right w:val="single" w:sz="4" w:space="4" w:color="auto"/>
        </w:pBdr>
        <w:jc w:val="center"/>
        <w:rPr>
          <w:sz w:val="32"/>
          <w:szCs w:val="32"/>
        </w:rPr>
      </w:pPr>
      <w:r>
        <w:rPr>
          <w:sz w:val="32"/>
          <w:szCs w:val="32"/>
        </w:rPr>
        <w:t>Créer un serveur web avec un microcontrôleur ESP8266</w:t>
      </w:r>
    </w:p>
    <w:p w14:paraId="6C01D30C" w14:textId="142036E5" w:rsidR="004D68BF" w:rsidRDefault="004D68BF"/>
    <w:p w14:paraId="30A4DF3D" w14:textId="0C59C163" w:rsidR="004D68BF" w:rsidRDefault="004D68BF" w:rsidP="004D68BF">
      <w:pPr>
        <w:pStyle w:val="Titre1"/>
      </w:pPr>
      <w:r>
        <w:rPr>
          <w:noProof/>
        </w:rPr>
        <mc:AlternateContent>
          <mc:Choice Requires="wps">
            <w:drawing>
              <wp:anchor distT="0" distB="0" distL="114300" distR="114300" simplePos="0" relativeHeight="251656192" behindDoc="0" locked="0" layoutInCell="1" allowOverlap="1" wp14:anchorId="6A5CAC95" wp14:editId="2A2BF4B8">
                <wp:simplePos x="0" y="0"/>
                <wp:positionH relativeFrom="column">
                  <wp:posOffset>-78528</wp:posOffset>
                </wp:positionH>
                <wp:positionV relativeFrom="paragraph">
                  <wp:posOffset>84243</wp:posOffset>
                </wp:positionV>
                <wp:extent cx="5867400" cy="1151467"/>
                <wp:effectExtent l="0" t="0" r="19050" b="10795"/>
                <wp:wrapNone/>
                <wp:docPr id="1915776733" name="Rectangle 1"/>
                <wp:cNvGraphicFramePr/>
                <a:graphic xmlns:a="http://schemas.openxmlformats.org/drawingml/2006/main">
                  <a:graphicData uri="http://schemas.microsoft.com/office/word/2010/wordprocessingShape">
                    <wps:wsp>
                      <wps:cNvSpPr/>
                      <wps:spPr>
                        <a:xfrm>
                          <a:off x="0" y="0"/>
                          <a:ext cx="5867400" cy="1151467"/>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F6C3E5C" id="Rectangle 1" o:spid="_x0000_s1026" style="position:absolute;margin-left:-6.2pt;margin-top:6.65pt;width:462pt;height:90.65pt;z-index:2516561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" filled="f" strokecolor="#09101d [484]" strokeweight="1pt"/>
            </w:pict>
          </mc:Fallback>
        </mc:AlternateContent>
      </w:r>
      <w:r>
        <w:t>Objectifs :</w:t>
      </w:r>
    </w:p>
    <w:p w14:paraId="1DF0962F" w14:textId="1297E39F" w:rsidR="004D68BF" w:rsidRDefault="004D68BF" w:rsidP="004D68BF">
      <w:pPr>
        <w:pStyle w:val="Paragraphedeliste"/>
        <w:numPr>
          <w:ilvl w:val="0"/>
          <w:numId w:val="1"/>
        </w:numPr>
      </w:pPr>
      <w:r>
        <w:t>Etudier la programmation en langage Python pour microcontrôleur (</w:t>
      </w:r>
      <w:proofErr w:type="spellStart"/>
      <w:r>
        <w:t>MicroPYthon</w:t>
      </w:r>
      <w:proofErr w:type="spellEnd"/>
      <w:r>
        <w:t>)</w:t>
      </w:r>
    </w:p>
    <w:p w14:paraId="7DB8AAC2" w14:textId="276E393D" w:rsidR="004D68BF" w:rsidRDefault="004D68BF" w:rsidP="004D68BF">
      <w:pPr>
        <w:pStyle w:val="Paragraphedeliste"/>
        <w:numPr>
          <w:ilvl w:val="0"/>
          <w:numId w:val="1"/>
        </w:numPr>
      </w:pPr>
      <w:r>
        <w:t>Créer une connexion wifi entre une carte ESP et un réseau wifi local</w:t>
      </w:r>
    </w:p>
    <w:p w14:paraId="1097AD1C" w14:textId="3FE7E09B" w:rsidR="004D68BF" w:rsidRDefault="004D68BF" w:rsidP="004D68BF">
      <w:pPr>
        <w:pStyle w:val="Paragraphedeliste"/>
        <w:numPr>
          <w:ilvl w:val="0"/>
          <w:numId w:val="1"/>
        </w:numPr>
      </w:pPr>
      <w:r>
        <w:t>Créer un page web, consultable sur un périphérique mobile,</w:t>
      </w:r>
    </w:p>
    <w:p w14:paraId="4DB1BD34" w14:textId="7E6CAC82" w:rsidR="004D68BF" w:rsidRDefault="004D68BF" w:rsidP="004D68BF">
      <w:pPr>
        <w:pStyle w:val="Paragraphedeliste"/>
        <w:numPr>
          <w:ilvl w:val="0"/>
          <w:numId w:val="1"/>
        </w:numPr>
      </w:pPr>
      <w:r>
        <w:t>Piloter une sortie booléenne à travers un réseau wifi.</w:t>
      </w:r>
    </w:p>
    <w:p w14:paraId="1997F2DA" w14:textId="3CCF6474" w:rsidR="004D68BF" w:rsidRDefault="004D68BF" w:rsidP="004D68BF"/>
    <w:p w14:paraId="0C50EF8F" w14:textId="10FC653B" w:rsidR="00A65995" w:rsidRDefault="00A65995" w:rsidP="00333FE2">
      <w:pPr>
        <w:pStyle w:val="Titre1"/>
      </w:pPr>
      <w:r>
        <w:rPr>
          <w:noProof/>
        </w:rPr>
        <w:drawing>
          <wp:anchor distT="0" distB="0" distL="114300" distR="114300" simplePos="0" relativeHeight="251657216" behindDoc="0" locked="0" layoutInCell="1" allowOverlap="1" wp14:anchorId="34D8AF98" wp14:editId="73580A9C">
            <wp:simplePos x="0" y="0"/>
            <wp:positionH relativeFrom="column">
              <wp:posOffset>4126133</wp:posOffset>
            </wp:positionH>
            <wp:positionV relativeFrom="paragraph">
              <wp:posOffset>170668</wp:posOffset>
            </wp:positionV>
            <wp:extent cx="1915795" cy="1207135"/>
            <wp:effectExtent l="0" t="0" r="8255" b="0"/>
            <wp:wrapSquare wrapText="bothSides"/>
            <wp:docPr id="1834133310"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7">
                      <a:extLst>
                        <a:ext uri="{28A0092B-C50C-407E-A947-70E740481C1C}">
                          <a14:useLocalDpi xmlns:a14="http://schemas.microsoft.com/office/drawing/2010/main" val="0"/>
                        </a:ext>
                      </a:extLst>
                    </a:blip>
                    <a:srcRect l="13335" t="29539" r="14564" b="25022"/>
                    <a:stretch/>
                  </pic:blipFill>
                  <pic:spPr bwMode="auto">
                    <a:xfrm>
                      <a:off x="0" y="0"/>
                      <a:ext cx="1915795" cy="120713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33FE2">
        <w:t>Objectif de l’étude</w:t>
      </w:r>
    </w:p>
    <w:p w14:paraId="2C8BA7B2" w14:textId="19DCD51B" w:rsidR="00333FE2" w:rsidRPr="00333FE2" w:rsidRDefault="00333FE2" w:rsidP="00333FE2">
      <w:pPr>
        <w:pStyle w:val="Paragraphedeliste"/>
        <w:numPr>
          <w:ilvl w:val="0"/>
          <w:numId w:val="1"/>
        </w:numPr>
      </w:pPr>
      <w:r>
        <w:t>Créer un système domotique à base de carte ESP8266 programmé en Python er permettant de gérer l’éclairage d’une maison à partir d’une interface web connecté au wifi de l’habitation.</w:t>
      </w:r>
    </w:p>
    <w:p w14:paraId="08BB9FE9" w14:textId="1E4F3632" w:rsidR="004D68BF" w:rsidRDefault="00A65995" w:rsidP="00A65995">
      <w:pPr>
        <w:pStyle w:val="Titre1"/>
      </w:pPr>
      <w:r>
        <w:t>Présentation de la carte</w:t>
      </w:r>
      <w:r w:rsidR="00406CF3">
        <w:t xml:space="preserve"> ESP8266</w:t>
      </w:r>
    </w:p>
    <w:p w14:paraId="2229D8C6" w14:textId="1A6B9945" w:rsidR="00A65995" w:rsidRDefault="00A65995" w:rsidP="00A65995">
      <w:r w:rsidRPr="00A65995">
        <w:t xml:space="preserve">Le </w:t>
      </w:r>
      <w:proofErr w:type="spellStart"/>
      <w:r w:rsidRPr="00A65995">
        <w:t>NodeMCU</w:t>
      </w:r>
      <w:proofErr w:type="spellEnd"/>
      <w:r w:rsidRPr="00A65995">
        <w:t xml:space="preserve"> ESP8266 est un microcontrôleur avec un module Wifi intégré. Très simple d’utilisation il est léger et possède une capacité de mémoire et de calcul supérieure aux Arduino.</w:t>
      </w:r>
    </w:p>
    <w:p w14:paraId="74CAD2C8" w14:textId="24B959C1" w:rsidR="00A65995" w:rsidRDefault="00A65995" w:rsidP="00A65995">
      <w:r w:rsidRPr="00A65995">
        <w:t xml:space="preserve">Le microcontrôleur </w:t>
      </w:r>
      <w:proofErr w:type="spellStart"/>
      <w:r w:rsidRPr="00A65995">
        <w:t>NodeMCU</w:t>
      </w:r>
      <w:proofErr w:type="spellEnd"/>
      <w:r w:rsidRPr="00A65995">
        <w:t xml:space="preserve"> ESP8266 utilise le microprocesseur </w:t>
      </w:r>
      <w:proofErr w:type="spellStart"/>
      <w:r w:rsidRPr="00A65995">
        <w:t>Tensilica</w:t>
      </w:r>
      <w:proofErr w:type="spellEnd"/>
      <w:r w:rsidRPr="00A65995">
        <w:t xml:space="preserve"> 32-bit RISC CPU </w:t>
      </w:r>
      <w:proofErr w:type="spellStart"/>
      <w:r w:rsidRPr="00A65995">
        <w:t>Xtensa</w:t>
      </w:r>
      <w:proofErr w:type="spellEnd"/>
      <w:r w:rsidRPr="00A65995">
        <w:t xml:space="preserve"> LX106. Ce processeur fonctionne à une fréquence d’horloge de 80 MHz. Il possède une mémoire RAM de 64 </w:t>
      </w:r>
      <w:proofErr w:type="spellStart"/>
      <w:r w:rsidRPr="00A65995">
        <w:t>kB</w:t>
      </w:r>
      <w:proofErr w:type="spellEnd"/>
      <w:r w:rsidRPr="00A65995">
        <w:t xml:space="preserve">, EEPROM et aussi une mémoire Flash de 4000 </w:t>
      </w:r>
      <w:proofErr w:type="spellStart"/>
      <w:r w:rsidRPr="00A65995">
        <w:t>kB</w:t>
      </w:r>
      <w:proofErr w:type="spellEnd"/>
      <w:r w:rsidRPr="00A65995">
        <w:t xml:space="preserve"> (pour la programmation et l’enregistrement de données).</w:t>
      </w:r>
    </w:p>
    <w:p w14:paraId="6BD791BF" w14:textId="79E6F07F" w:rsidR="00406CF3" w:rsidRDefault="00406CF3" w:rsidP="00A65995">
      <w:r w:rsidRPr="00406CF3">
        <w:t>Le microcontrôleur possède une puce Wifi permettant de se connecter au réseau local, de créer un serveur ou de créer son propre réseau afin que d’autre appareils s’y connectent.</w:t>
      </w:r>
    </w:p>
    <w:p w14:paraId="2B2BEAEF" w14:textId="1F2B90C3" w:rsidR="00406CF3" w:rsidRDefault="00406CF3" w:rsidP="00A65995">
      <w:r>
        <w:t>C’est cette dernière caractéristique qui va nous intéresser dans cette activité.</w:t>
      </w:r>
    </w:p>
    <w:p w14:paraId="24ECF4F0" w14:textId="6DACE29F" w:rsidR="00E85170" w:rsidRDefault="00E85170" w:rsidP="00E85170">
      <w:r>
        <w:rPr>
          <w:noProof/>
        </w:rPr>
        <w:drawing>
          <wp:anchor distT="0" distB="0" distL="114300" distR="114300" simplePos="0" relativeHeight="251658240" behindDoc="0" locked="0" layoutInCell="1" allowOverlap="1" wp14:anchorId="3036DB76" wp14:editId="139C05B9">
            <wp:simplePos x="0" y="0"/>
            <wp:positionH relativeFrom="margin">
              <wp:align>center</wp:align>
            </wp:positionH>
            <wp:positionV relativeFrom="paragraph">
              <wp:posOffset>61156</wp:posOffset>
            </wp:positionV>
            <wp:extent cx="5040630" cy="3330575"/>
            <wp:effectExtent l="0" t="0" r="7620" b="3175"/>
            <wp:wrapSquare wrapText="bothSides"/>
            <wp:docPr id="129956854"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040630" cy="33305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C7F40B8" w14:textId="77777777" w:rsidR="005869ED" w:rsidRPr="005869ED" w:rsidRDefault="005869ED" w:rsidP="005869ED"/>
    <w:p w14:paraId="5CAB3470" w14:textId="77777777" w:rsidR="005869ED" w:rsidRPr="005869ED" w:rsidRDefault="005869ED" w:rsidP="005869ED"/>
    <w:p w14:paraId="518C7A83" w14:textId="77777777" w:rsidR="005869ED" w:rsidRPr="005869ED" w:rsidRDefault="005869ED" w:rsidP="005869ED"/>
    <w:p w14:paraId="0CEB56BB" w14:textId="77777777" w:rsidR="005869ED" w:rsidRPr="005869ED" w:rsidRDefault="005869ED" w:rsidP="005869ED"/>
    <w:p w14:paraId="1057B7B1" w14:textId="77777777" w:rsidR="005869ED" w:rsidRPr="005869ED" w:rsidRDefault="005869ED" w:rsidP="005869ED"/>
    <w:p w14:paraId="6CD11155" w14:textId="77777777" w:rsidR="005869ED" w:rsidRPr="005869ED" w:rsidRDefault="005869ED" w:rsidP="005869ED"/>
    <w:p w14:paraId="39820EF9" w14:textId="77777777" w:rsidR="005869ED" w:rsidRPr="005869ED" w:rsidRDefault="005869ED" w:rsidP="005869ED"/>
    <w:p w14:paraId="098531DE" w14:textId="77777777" w:rsidR="005869ED" w:rsidRPr="005869ED" w:rsidRDefault="005869ED" w:rsidP="005869ED"/>
    <w:p w14:paraId="29C5A046" w14:textId="77777777" w:rsidR="005869ED" w:rsidRPr="005869ED" w:rsidRDefault="005869ED" w:rsidP="005869ED"/>
    <w:p w14:paraId="7C50890A" w14:textId="77777777" w:rsidR="005869ED" w:rsidRPr="005869ED" w:rsidRDefault="005869ED" w:rsidP="005869ED"/>
    <w:p w14:paraId="5A2D9FA2" w14:textId="77777777" w:rsidR="005869ED" w:rsidRPr="005869ED" w:rsidRDefault="005869ED" w:rsidP="005869ED"/>
    <w:p w14:paraId="19E054B9" w14:textId="77777777" w:rsidR="005869ED" w:rsidRPr="005869ED" w:rsidRDefault="005869ED" w:rsidP="005869ED"/>
    <w:p w14:paraId="150F8F39" w14:textId="77777777" w:rsidR="005869ED" w:rsidRPr="005869ED" w:rsidRDefault="005869ED" w:rsidP="005869ED"/>
    <w:p w14:paraId="4FC6C9E0" w14:textId="77777777" w:rsidR="005869ED" w:rsidRPr="005869ED" w:rsidRDefault="005869ED" w:rsidP="005869ED"/>
    <w:p w14:paraId="3BD99951" w14:textId="77777777" w:rsidR="005869ED" w:rsidRPr="005869ED" w:rsidRDefault="005869ED" w:rsidP="005869ED"/>
    <w:p w14:paraId="71F1BE9B" w14:textId="77777777" w:rsidR="005869ED" w:rsidRPr="005869ED" w:rsidRDefault="005869ED" w:rsidP="005869ED"/>
    <w:p w14:paraId="0AC00A57" w14:textId="77777777" w:rsidR="005869ED" w:rsidRPr="005869ED" w:rsidRDefault="005869ED" w:rsidP="005869ED"/>
    <w:p w14:paraId="302CB972" w14:textId="3A278968" w:rsidR="005869ED" w:rsidRDefault="00FB4187" w:rsidP="00FB4187">
      <w:pPr>
        <w:pStyle w:val="Titre1"/>
      </w:pPr>
      <w:r>
        <w:lastRenderedPageBreak/>
        <w:t>Câblage du circuit</w:t>
      </w:r>
    </w:p>
    <w:p w14:paraId="78ED2B35" w14:textId="3B760D31" w:rsidR="00032CB5" w:rsidRDefault="00032CB5" w:rsidP="00032CB5">
      <w:pPr>
        <w:pStyle w:val="Titre2"/>
      </w:pPr>
      <w:r>
        <w:t>Détermination de la résistance</w:t>
      </w:r>
      <w:r w:rsidR="00593405">
        <w:t xml:space="preserve"> de protection</w:t>
      </w:r>
    </w:p>
    <w:p w14:paraId="21ED2139" w14:textId="2ABE6551" w:rsidR="00032CB5" w:rsidRDefault="00032CB5" w:rsidP="00032CB5">
      <w:r>
        <w:t>Afin de permettre l’allumage de la LED tout en la préservant, il est nécessaire de câbler une résistance en série dans son circuit d’alimentation.</w:t>
      </w:r>
    </w:p>
    <w:p w14:paraId="7A526976" w14:textId="63C144CB" w:rsidR="00032CB5" w:rsidRDefault="00DA47B6" w:rsidP="00032CB5">
      <w:r>
        <w:t>Le schéma de câblage de la LED est le suivant</w:t>
      </w:r>
      <w:r w:rsidR="00003EF9">
        <w:t> :</w:t>
      </w:r>
    </w:p>
    <w:p w14:paraId="390886C1" w14:textId="77777777" w:rsidR="00003EF9" w:rsidRPr="00003EF9" w:rsidRDefault="00003EF9" w:rsidP="00003EF9"/>
    <w:p w14:paraId="3A54DCA4" w14:textId="087900EF" w:rsidR="00003EF9" w:rsidRPr="00003EF9" w:rsidRDefault="00333FE2" w:rsidP="00003EF9">
      <w:r>
        <w:rPr>
          <w:noProof/>
        </w:rPr>
        <mc:AlternateContent>
          <mc:Choice Requires="wpg">
            <w:drawing>
              <wp:anchor distT="0" distB="0" distL="114300" distR="114300" simplePos="0" relativeHeight="251668480" behindDoc="0" locked="0" layoutInCell="1" allowOverlap="1" wp14:anchorId="5A6978FA" wp14:editId="63945835">
                <wp:simplePos x="0" y="0"/>
                <wp:positionH relativeFrom="column">
                  <wp:posOffset>1122436</wp:posOffset>
                </wp:positionH>
                <wp:positionV relativeFrom="paragraph">
                  <wp:posOffset>161143</wp:posOffset>
                </wp:positionV>
                <wp:extent cx="4594869" cy="2219916"/>
                <wp:effectExtent l="0" t="0" r="0" b="9525"/>
                <wp:wrapNone/>
                <wp:docPr id="212486950" name="Groupe 4"/>
                <wp:cNvGraphicFramePr/>
                <a:graphic xmlns:a="http://schemas.openxmlformats.org/drawingml/2006/main">
                  <a:graphicData uri="http://schemas.microsoft.com/office/word/2010/wordprocessingGroup">
                    <wpg:wgp>
                      <wpg:cNvGrpSpPr/>
                      <wpg:grpSpPr>
                        <a:xfrm>
                          <a:off x="0" y="0"/>
                          <a:ext cx="4594869" cy="2219916"/>
                          <a:chOff x="-1006186" y="0"/>
                          <a:chExt cx="5237826" cy="2530768"/>
                        </a:xfrm>
                      </wpg:grpSpPr>
                      <wpg:grpSp>
                        <wpg:cNvPr id="1009572209" name="Groupe 57"/>
                        <wpg:cNvGrpSpPr>
                          <a:grpSpLocks/>
                        </wpg:cNvGrpSpPr>
                        <wpg:grpSpPr bwMode="auto">
                          <a:xfrm>
                            <a:off x="-1006186" y="30821"/>
                            <a:ext cx="5237826" cy="2499947"/>
                            <a:chOff x="-10062" y="191"/>
                            <a:chExt cx="52379" cy="25002"/>
                          </a:xfrm>
                        </wpg:grpSpPr>
                        <wpg:grpSp>
                          <wpg:cNvPr id="1769532515" name="Groupe 55"/>
                          <wpg:cNvGrpSpPr>
                            <a:grpSpLocks/>
                          </wpg:cNvGrpSpPr>
                          <wpg:grpSpPr bwMode="auto">
                            <a:xfrm>
                              <a:off x="-10062" y="191"/>
                              <a:ext cx="52379" cy="25002"/>
                              <a:chOff x="-10062" y="191"/>
                              <a:chExt cx="52379" cy="25002"/>
                            </a:xfrm>
                          </wpg:grpSpPr>
                          <wpg:grpSp>
                            <wpg:cNvPr id="1458978855" name="Groupe 52"/>
                            <wpg:cNvGrpSpPr>
                              <a:grpSpLocks/>
                            </wpg:cNvGrpSpPr>
                            <wpg:grpSpPr bwMode="auto">
                              <a:xfrm>
                                <a:off x="-10062" y="191"/>
                                <a:ext cx="52379" cy="25002"/>
                                <a:chOff x="-10062" y="191"/>
                                <a:chExt cx="52379" cy="25002"/>
                              </a:xfrm>
                            </wpg:grpSpPr>
                            <wpg:grpSp>
                              <wpg:cNvPr id="1114685938" name="Groupe 51"/>
                              <wpg:cNvGrpSpPr>
                                <a:grpSpLocks/>
                              </wpg:cNvGrpSpPr>
                              <wpg:grpSpPr bwMode="auto">
                                <a:xfrm>
                                  <a:off x="-10062" y="191"/>
                                  <a:ext cx="50652" cy="25002"/>
                                  <a:chOff x="-10062" y="191"/>
                                  <a:chExt cx="50652" cy="25002"/>
                                </a:xfrm>
                              </wpg:grpSpPr>
                              <wpg:grpSp>
                                <wpg:cNvPr id="494280220" name="Groupe 14"/>
                                <wpg:cNvGrpSpPr>
                                  <a:grpSpLocks/>
                                </wpg:cNvGrpSpPr>
                                <wpg:grpSpPr bwMode="auto">
                                  <a:xfrm>
                                    <a:off x="26281" y="191"/>
                                    <a:ext cx="14259" cy="25002"/>
                                    <a:chOff x="0" y="0"/>
                                    <a:chExt cx="14259" cy="25002"/>
                                  </a:xfrm>
                                </wpg:grpSpPr>
                                <pic:pic xmlns:pic="http://schemas.openxmlformats.org/drawingml/2006/picture">
                                  <pic:nvPicPr>
                                    <pic:cNvPr id="1004235960" name="Image 10" descr="http://www.mon-club-elec.fr/mes_images/technique/composants/plaque_essai/schema_led_resistance.jpg"/>
                                    <pic:cNvPicPr>
                                      <a:picLocks/>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259" cy="25002"/>
                                    </a:xfrm>
                                    <a:prstGeom prst="rect">
                                      <a:avLst/>
                                    </a:prstGeom>
                                    <a:noFill/>
                                    <a:extLst>
                                      <a:ext uri="{909E8E84-426E-40DD-AFC4-6F175D3DCCD1}">
                                        <a14:hiddenFill xmlns:a14="http://schemas.microsoft.com/office/drawing/2010/main">
                                          <a:solidFill>
                                            <a:srgbClr val="FFFFFF"/>
                                          </a:solidFill>
                                        </a14:hiddenFill>
                                      </a:ext>
                                    </a:extLst>
                                  </pic:spPr>
                                </pic:pic>
                                <wps:wsp>
                                  <wps:cNvPr id="2087270767" name="Connecteur droit avec flèche 12"/>
                                  <wps:cNvCnPr>
                                    <a:cxnSpLocks/>
                                  </wps:cNvCnPr>
                                  <wps:spPr bwMode="auto">
                                    <a:xfrm>
                                      <a:off x="7033" y="5818"/>
                                      <a:ext cx="896" cy="576"/>
                                    </a:xfrm>
                                    <a:prstGeom prst="straightConnector1">
                                      <a:avLst/>
                                    </a:prstGeom>
                                    <a:noFill/>
                                    <a:ln w="12700">
                                      <a:solidFill>
                                        <a:schemeClr val="tx1">
                                          <a:lumMod val="100000"/>
                                          <a:lumOff val="0"/>
                                        </a:schemeClr>
                                      </a:solidFill>
                                      <a:round/>
                                      <a:headEnd/>
                                      <a:tailEnd type="triangle" w="sm" len="sm"/>
                                    </a:ln>
                                    <a:extLst>
                                      <a:ext uri="{909E8E84-426E-40DD-AFC4-6F175D3DCCD1}">
                                        <a14:hiddenFill xmlns:a14="http://schemas.microsoft.com/office/drawing/2010/main">
                                          <a:noFill/>
                                        </a14:hiddenFill>
                                      </a:ext>
                                    </a:extLst>
                                  </wps:spPr>
                                  <wps:bodyPr/>
                                </wps:wsp>
                                <wps:wsp>
                                  <wps:cNvPr id="1108560000" name="Connecteur droit avec flèche 13"/>
                                  <wps:cNvCnPr>
                                    <a:cxnSpLocks/>
                                  </wps:cNvCnPr>
                                  <wps:spPr bwMode="auto">
                                    <a:xfrm>
                                      <a:off x="6778" y="6394"/>
                                      <a:ext cx="895" cy="575"/>
                                    </a:xfrm>
                                    <a:prstGeom prst="straightConnector1">
                                      <a:avLst/>
                                    </a:prstGeom>
                                    <a:noFill/>
                                    <a:ln w="12700">
                                      <a:solidFill>
                                        <a:schemeClr val="tx1">
                                          <a:lumMod val="100000"/>
                                          <a:lumOff val="0"/>
                                        </a:schemeClr>
                                      </a:solidFill>
                                      <a:round/>
                                      <a:headEnd/>
                                      <a:tailEnd type="triangle" w="sm" len="sm"/>
                                    </a:ln>
                                    <a:extLst>
                                      <a:ext uri="{909E8E84-426E-40DD-AFC4-6F175D3DCCD1}">
                                        <a14:hiddenFill xmlns:a14="http://schemas.microsoft.com/office/drawing/2010/main">
                                          <a:noFill/>
                                        </a14:hiddenFill>
                                      </a:ext>
                                    </a:extLst>
                                  </wps:spPr>
                                  <wps:bodyPr/>
                                </wps:wsp>
                              </wpg:grpSp>
                              <wps:wsp>
                                <wps:cNvPr id="159949253" name="Zone de texte 2"/>
                                <wps:cNvSpPr txBox="1">
                                  <a:spLocks/>
                                </wps:cNvSpPr>
                                <wps:spPr bwMode="auto">
                                  <a:xfrm>
                                    <a:off x="18873" y="22236"/>
                                    <a:ext cx="9081" cy="27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CFC979B" w14:textId="77777777" w:rsidR="00032CB5" w:rsidRPr="00643EE4" w:rsidRDefault="00032CB5" w:rsidP="00032CB5">
                                      <w:pPr>
                                        <w:jc w:val="center"/>
                                        <w:rPr>
                                          <w:color w:val="44546A" w:themeColor="text2"/>
                                        </w:rPr>
                                      </w:pPr>
                                      <w:r w:rsidRPr="00643EE4">
                                        <w:rPr>
                                          <w:color w:val="44546A" w:themeColor="text2"/>
                                        </w:rPr>
                                        <w:t>Masse</w:t>
                                      </w:r>
                                      <w:r>
                                        <w:rPr>
                                          <w:color w:val="44546A" w:themeColor="text2"/>
                                        </w:rPr>
                                        <w:t xml:space="preserve"> = </w:t>
                                      </w:r>
                                    </w:p>
                                  </w:txbxContent>
                                </wps:txbx>
                                <wps:bodyPr rot="0" vert="horz" wrap="square" lIns="91440" tIns="45720" rIns="91440" bIns="45720" anchor="t" anchorCtr="0" upright="1">
                                  <a:noAutofit/>
                                </wps:bodyPr>
                              </wps:wsp>
                              <wps:wsp>
                                <wps:cNvPr id="2090797763" name="Connecteur droit 34"/>
                                <wps:cNvCnPr>
                                  <a:cxnSpLocks/>
                                </wps:cNvCnPr>
                                <wps:spPr bwMode="auto">
                                  <a:xfrm flipH="1">
                                    <a:off x="5882" y="2493"/>
                                    <a:ext cx="25762" cy="0"/>
                                  </a:xfrm>
                                  <a:prstGeom prst="line">
                                    <a:avLst/>
                                  </a:prstGeom>
                                  <a:noFill/>
                                  <a:ln w="19050">
                                    <a:solidFill>
                                      <a:srgbClr val="C00000"/>
                                    </a:solidFill>
                                    <a:round/>
                                    <a:headEnd/>
                                    <a:tailEnd/>
                                  </a:ln>
                                  <a:extLst>
                                    <a:ext uri="{909E8E84-426E-40DD-AFC4-6F175D3DCCD1}">
                                      <a14:hiddenFill xmlns:a14="http://schemas.microsoft.com/office/drawing/2010/main">
                                        <a:noFill/>
                                      </a14:hiddenFill>
                                    </a:ext>
                                  </a:extLst>
                                </wps:spPr>
                                <wps:bodyPr/>
                              </wps:wsp>
                              <wps:wsp>
                                <wps:cNvPr id="1654914348" name="Connecteur droit 41"/>
                                <wps:cNvCnPr>
                                  <a:cxnSpLocks/>
                                </wps:cNvCnPr>
                                <wps:spPr bwMode="auto">
                                  <a:xfrm flipH="1">
                                    <a:off x="6330" y="19694"/>
                                    <a:ext cx="25255" cy="0"/>
                                  </a:xfrm>
                                  <a:prstGeom prst="line">
                                    <a:avLst/>
                                  </a:prstGeom>
                                  <a:noFill/>
                                  <a:ln w="19050">
                                    <a:solidFill>
                                      <a:schemeClr val="tx2">
                                        <a:lumMod val="100000"/>
                                        <a:lumOff val="0"/>
                                      </a:schemeClr>
                                    </a:solidFill>
                                    <a:round/>
                                    <a:headEnd/>
                                    <a:tailEnd/>
                                  </a:ln>
                                  <a:extLst>
                                    <a:ext uri="{909E8E84-426E-40DD-AFC4-6F175D3DCCD1}">
                                      <a14:hiddenFill xmlns:a14="http://schemas.microsoft.com/office/drawing/2010/main">
                                        <a:noFill/>
                                      </a14:hiddenFill>
                                    </a:ext>
                                  </a:extLst>
                                </wps:spPr>
                                <wps:bodyPr/>
                              </wps:wsp>
                              <wps:wsp>
                                <wps:cNvPr id="657404434" name="Connecteur droit avec flèche 43"/>
                                <wps:cNvCnPr>
                                  <a:cxnSpLocks/>
                                </wps:cNvCnPr>
                                <wps:spPr bwMode="auto">
                                  <a:xfrm flipV="1">
                                    <a:off x="8376" y="3325"/>
                                    <a:ext cx="0" cy="15468"/>
                                  </a:xfrm>
                                  <a:prstGeom prst="straightConnector1">
                                    <a:avLst/>
                                  </a:prstGeom>
                                  <a:ln>
                                    <a:headEnd/>
                                    <a:tailEnd type="arrow" w="med" len="med"/>
                                  </a:ln>
                                </wps:spPr>
                                <wps:style>
                                  <a:lnRef idx="1">
                                    <a:schemeClr val="dk1"/>
                                  </a:lnRef>
                                  <a:fillRef idx="0">
                                    <a:schemeClr val="dk1"/>
                                  </a:fillRef>
                                  <a:effectRef idx="0">
                                    <a:schemeClr val="dk1"/>
                                  </a:effectRef>
                                  <a:fontRef idx="minor">
                                    <a:schemeClr val="tx1"/>
                                  </a:fontRef>
                                </wps:style>
                                <wps:bodyPr/>
                              </wps:wsp>
                              <wps:wsp>
                                <wps:cNvPr id="1243421148" name="Connecteur droit avec flèche 45"/>
                                <wps:cNvCnPr>
                                  <a:cxnSpLocks/>
                                </wps:cNvCnPr>
                                <wps:spPr bwMode="auto">
                                  <a:xfrm flipV="1">
                                    <a:off x="29797" y="3197"/>
                                    <a:ext cx="0" cy="7034"/>
                                  </a:xfrm>
                                  <a:prstGeom prst="straightConnector1">
                                    <a:avLst/>
                                  </a:prstGeom>
                                  <a:ln>
                                    <a:headEnd/>
                                    <a:tailEnd type="arrow" w="med" len="med"/>
                                  </a:ln>
                                </wps:spPr>
                                <wps:style>
                                  <a:lnRef idx="1">
                                    <a:schemeClr val="dk1"/>
                                  </a:lnRef>
                                  <a:fillRef idx="0">
                                    <a:schemeClr val="dk1"/>
                                  </a:fillRef>
                                  <a:effectRef idx="0">
                                    <a:schemeClr val="dk1"/>
                                  </a:effectRef>
                                  <a:fontRef idx="minor">
                                    <a:schemeClr val="tx1"/>
                                  </a:fontRef>
                                </wps:style>
                                <wps:bodyPr/>
                              </wps:wsp>
                              <wps:wsp>
                                <wps:cNvPr id="1013200713" name="Connecteur droit avec flèche 46"/>
                                <wps:cNvCnPr>
                                  <a:cxnSpLocks/>
                                </wps:cNvCnPr>
                                <wps:spPr bwMode="auto">
                                  <a:xfrm flipV="1">
                                    <a:off x="29797" y="11382"/>
                                    <a:ext cx="0" cy="7609"/>
                                  </a:xfrm>
                                  <a:prstGeom prst="straightConnector1">
                                    <a:avLst/>
                                  </a:prstGeom>
                                  <a:ln>
                                    <a:headEnd/>
                                    <a:tailEnd type="arrow" w="med" len="med"/>
                                  </a:ln>
                                </wps:spPr>
                                <wps:style>
                                  <a:lnRef idx="1">
                                    <a:schemeClr val="dk1"/>
                                  </a:lnRef>
                                  <a:fillRef idx="0">
                                    <a:schemeClr val="dk1"/>
                                  </a:fillRef>
                                  <a:effectRef idx="0">
                                    <a:schemeClr val="dk1"/>
                                  </a:effectRef>
                                  <a:fontRef idx="minor">
                                    <a:schemeClr val="tx1"/>
                                  </a:fontRef>
                                </wps:style>
                                <wps:bodyPr/>
                              </wps:wsp>
                              <wps:wsp>
                                <wps:cNvPr id="325107266" name="Zone de texte 2"/>
                                <wps:cNvSpPr txBox="1">
                                  <a:spLocks/>
                                </wps:cNvSpPr>
                                <wps:spPr bwMode="auto">
                                  <a:xfrm>
                                    <a:off x="25388" y="14191"/>
                                    <a:ext cx="4775" cy="27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2D0174F" w14:textId="77777777" w:rsidR="00032CB5" w:rsidRPr="00643EE4" w:rsidRDefault="00032CB5" w:rsidP="00032CB5">
                                      <w:pPr>
                                        <w:jc w:val="center"/>
                                        <w:rPr>
                                          <w:i/>
                                          <w:color w:val="A5A5A5" w:themeColor="accent3"/>
                                        </w:rPr>
                                      </w:pPr>
                                      <w:r w:rsidRPr="00643EE4">
                                        <w:rPr>
                                          <w:i/>
                                          <w:color w:val="A5A5A5" w:themeColor="accent3"/>
                                        </w:rPr>
                                        <w:t>V</w:t>
                                      </w:r>
                                      <w:r w:rsidRPr="00643EE4">
                                        <w:rPr>
                                          <w:i/>
                                          <w:color w:val="A5A5A5" w:themeColor="accent3"/>
                                          <w:vertAlign w:val="subscript"/>
                                        </w:rPr>
                                        <w:t>R</w:t>
                                      </w:r>
                                    </w:p>
                                  </w:txbxContent>
                                </wps:txbx>
                                <wps:bodyPr rot="0" vert="horz" wrap="square" lIns="91440" tIns="45720" rIns="91440" bIns="45720" anchor="t" anchorCtr="0" upright="1">
                                  <a:noAutofit/>
                                </wps:bodyPr>
                              </wps:wsp>
                              <wps:wsp>
                                <wps:cNvPr id="499691005" name="Zone de texte 2"/>
                                <wps:cNvSpPr txBox="1">
                                  <a:spLocks/>
                                </wps:cNvSpPr>
                                <wps:spPr bwMode="auto">
                                  <a:xfrm>
                                    <a:off x="20974" y="5499"/>
                                    <a:ext cx="9366" cy="27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9FF7F8" w14:textId="28B6FE23" w:rsidR="00032CB5" w:rsidRPr="006107C7" w:rsidRDefault="00032CB5" w:rsidP="00032CB5">
                                      <w:pPr>
                                        <w:jc w:val="center"/>
                                        <w:rPr>
                                          <w:i/>
                                          <w:color w:val="000000" w:themeColor="text1"/>
                                        </w:rPr>
                                      </w:pPr>
                                      <w:r w:rsidRPr="006107C7">
                                        <w:rPr>
                                          <w:i/>
                                          <w:color w:val="000000" w:themeColor="text1"/>
                                        </w:rPr>
                                        <w:t>V</w:t>
                                      </w:r>
                                      <w:r w:rsidRPr="006107C7">
                                        <w:rPr>
                                          <w:i/>
                                          <w:color w:val="000000" w:themeColor="text1"/>
                                          <w:vertAlign w:val="subscript"/>
                                        </w:rPr>
                                        <w:t>LED =…</w:t>
                                      </w:r>
                                      <w:r w:rsidR="006107C7" w:rsidRPr="006107C7">
                                        <w:rPr>
                                          <w:i/>
                                          <w:color w:val="000000" w:themeColor="text1"/>
                                          <w:vertAlign w:val="subscript"/>
                                        </w:rPr>
                                        <w:t>…</w:t>
                                      </w:r>
                                      <w:r w:rsidRPr="006107C7">
                                        <w:rPr>
                                          <w:i/>
                                          <w:color w:val="000000" w:themeColor="text1"/>
                                          <w:vertAlign w:val="subscript"/>
                                        </w:rPr>
                                        <w:t>.</w:t>
                                      </w:r>
                                      <w:r w:rsidR="006107C7" w:rsidRPr="006107C7">
                                        <w:rPr>
                                          <w:i/>
                                          <w:color w:val="000000" w:themeColor="text1"/>
                                          <w:vertAlign w:val="subscript"/>
                                        </w:rPr>
                                        <w:t xml:space="preserve"> V</w:t>
                                      </w:r>
                                    </w:p>
                                  </w:txbxContent>
                                </wps:txbx>
                                <wps:bodyPr rot="0" vert="horz" wrap="square" lIns="91440" tIns="45720" rIns="91440" bIns="45720" anchor="t" anchorCtr="0" upright="1">
                                  <a:noAutofit/>
                                </wps:bodyPr>
                              </wps:wsp>
                              <wps:wsp>
                                <wps:cNvPr id="1124852334" name="Arc 49"/>
                                <wps:cNvSpPr>
                                  <a:spLocks/>
                                </wps:cNvSpPr>
                                <wps:spPr bwMode="auto">
                                  <a:xfrm rot="-9561741">
                                    <a:off x="12596" y="6330"/>
                                    <a:ext cx="9144" cy="9144"/>
                                  </a:xfrm>
                                  <a:custGeom>
                                    <a:avLst/>
                                    <a:gdLst>
                                      <a:gd name="T0" fmla="*/ 457200 w 914400"/>
                                      <a:gd name="T1" fmla="*/ 0 h 914400"/>
                                      <a:gd name="T2" fmla="*/ 910888 w 914400"/>
                                      <a:gd name="T3" fmla="*/ 400642 h 914400"/>
                                      <a:gd name="T4" fmla="*/ 569447 w 914400"/>
                                      <a:gd name="T5" fmla="*/ 900407 h 914400"/>
                                      <a:gd name="T6" fmla="*/ 31283 w 914400"/>
                                      <a:gd name="T7" fmla="*/ 623412 h 91440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914400" h="914400" stroke="0">
                                        <a:moveTo>
                                          <a:pt x="457200" y="0"/>
                                        </a:moveTo>
                                        <a:cubicBezTo>
                                          <a:pt x="687834" y="0"/>
                                          <a:pt x="882358" y="171779"/>
                                          <a:pt x="910888" y="400642"/>
                                        </a:cubicBezTo>
                                        <a:cubicBezTo>
                                          <a:pt x="939419" y="629505"/>
                                          <a:pt x="793023" y="843784"/>
                                          <a:pt x="569447" y="900407"/>
                                        </a:cubicBezTo>
                                        <a:cubicBezTo>
                                          <a:pt x="345871" y="957030"/>
                                          <a:pt x="115128" y="838266"/>
                                          <a:pt x="31283" y="623412"/>
                                        </a:cubicBezTo>
                                        <a:lnTo>
                                          <a:pt x="457200" y="457200"/>
                                        </a:lnTo>
                                        <a:lnTo>
                                          <a:pt x="457200" y="0"/>
                                        </a:lnTo>
                                        <a:close/>
                                      </a:path>
                                      <a:path w="914400" h="914400" fill="none">
                                        <a:moveTo>
                                          <a:pt x="457200" y="0"/>
                                        </a:moveTo>
                                        <a:cubicBezTo>
                                          <a:pt x="687834" y="0"/>
                                          <a:pt x="882358" y="171779"/>
                                          <a:pt x="910888" y="400642"/>
                                        </a:cubicBezTo>
                                        <a:cubicBezTo>
                                          <a:pt x="939419" y="629505"/>
                                          <a:pt x="793023" y="843784"/>
                                          <a:pt x="569447" y="900407"/>
                                        </a:cubicBezTo>
                                        <a:cubicBezTo>
                                          <a:pt x="345871" y="957030"/>
                                          <a:pt x="115128" y="838266"/>
                                          <a:pt x="31283" y="623412"/>
                                        </a:cubicBezTo>
                                      </a:path>
                                    </a:pathLst>
                                  </a:custGeom>
                                  <a:noFill/>
                                  <a:ln w="9525">
                                    <a:solidFill>
                                      <a:srgbClr val="FFC000"/>
                                    </a:solidFill>
                                    <a:round/>
                                    <a:headEnd/>
                                    <a:tailEnd type="arrow"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2040944762" name="Zone de texte 2"/>
                                <wps:cNvSpPr txBox="1">
                                  <a:spLocks/>
                                </wps:cNvSpPr>
                                <wps:spPr bwMode="auto">
                                  <a:xfrm>
                                    <a:off x="31224" y="8159"/>
                                    <a:ext cx="9366" cy="27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4B3CBAB" w14:textId="341E5942" w:rsidR="00032CB5" w:rsidRPr="00E0217B" w:rsidRDefault="00032CB5" w:rsidP="00032CB5">
                                      <w:pPr>
                                        <w:jc w:val="center"/>
                                        <w:rPr>
                                          <w:i/>
                                        </w:rPr>
                                      </w:pPr>
                                      <w:proofErr w:type="gramStart"/>
                                      <w:r w:rsidRPr="00E0217B">
                                        <w:rPr>
                                          <w:i/>
                                        </w:rPr>
                                        <w:t>i</w:t>
                                      </w:r>
                                      <w:proofErr w:type="gramEnd"/>
                                      <w:r w:rsidRPr="00E0217B">
                                        <w:rPr>
                                          <w:i/>
                                        </w:rPr>
                                        <w:t xml:space="preserve"> = </w:t>
                                      </w:r>
                                      <w:r w:rsidR="006107C7">
                                        <w:rPr>
                                          <w:i/>
                                        </w:rPr>
                                        <w:t>….</w:t>
                                      </w:r>
                                      <w:r w:rsidRPr="00E0217B">
                                        <w:rPr>
                                          <w:i/>
                                        </w:rPr>
                                        <w:t xml:space="preserve"> </w:t>
                                      </w:r>
                                      <w:proofErr w:type="gramStart"/>
                                      <w:r w:rsidRPr="00E0217B">
                                        <w:rPr>
                                          <w:i/>
                                        </w:rPr>
                                        <w:t>mA</w:t>
                                      </w:r>
                                      <w:proofErr w:type="gramEnd"/>
                                    </w:p>
                                  </w:txbxContent>
                                </wps:txbx>
                                <wps:bodyPr rot="0" vert="horz" wrap="square" lIns="91440" tIns="45720" rIns="91440" bIns="45720" anchor="t" anchorCtr="0" upright="1">
                                  <a:noAutofit/>
                                </wps:bodyPr>
                              </wps:wsp>
                              <wps:wsp>
                                <wps:cNvPr id="1325202358" name="Zone de texte 2"/>
                                <wps:cNvSpPr txBox="1">
                                  <a:spLocks/>
                                </wps:cNvSpPr>
                                <wps:spPr bwMode="auto">
                                  <a:xfrm>
                                    <a:off x="-10062" y="10226"/>
                                    <a:ext cx="19057" cy="325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A4CE00" w14:textId="30295533" w:rsidR="00032CB5" w:rsidRPr="006107C7" w:rsidRDefault="00003EF9" w:rsidP="00032CB5">
                                      <w:pPr>
                                        <w:jc w:val="center"/>
                                        <w:rPr>
                                          <w:color w:val="FF0000"/>
                                        </w:rPr>
                                      </w:pPr>
                                      <w:r w:rsidRPr="00003EF9">
                                        <w:rPr>
                                          <w:color w:val="FF0000"/>
                                        </w:rPr>
                                        <w:t>V</w:t>
                                      </w:r>
                                      <w:r>
                                        <w:rPr>
                                          <w:color w:val="FF0000"/>
                                          <w:vertAlign w:val="subscript"/>
                                        </w:rPr>
                                        <w:t xml:space="preserve">s </w:t>
                                      </w:r>
                                      <w:r>
                                        <w:rPr>
                                          <w:color w:val="FF0000"/>
                                        </w:rPr>
                                        <w:t xml:space="preserve">= </w:t>
                                      </w:r>
                                      <w:proofErr w:type="spellStart"/>
                                      <w:r w:rsidR="006107C7" w:rsidRPr="00003EF9">
                                        <w:rPr>
                                          <w:color w:val="FF0000"/>
                                        </w:rPr>
                                        <w:t>V</w:t>
                                      </w:r>
                                      <w:r w:rsidR="00032CB5" w:rsidRPr="00003EF9">
                                        <w:rPr>
                                          <w:color w:val="FF0000"/>
                                          <w:vertAlign w:val="subscript"/>
                                        </w:rPr>
                                        <w:t>Sortie</w:t>
                                      </w:r>
                                      <w:proofErr w:type="spellEnd"/>
                                      <w:r w:rsidR="00032CB5" w:rsidRPr="006107C7">
                                        <w:rPr>
                                          <w:color w:val="FF0000"/>
                                          <w:vertAlign w:val="subscript"/>
                                        </w:rPr>
                                        <w:t xml:space="preserve"> à l’état Haut</w:t>
                                      </w:r>
                                      <w:r w:rsidR="00032CB5" w:rsidRPr="006107C7">
                                        <w:rPr>
                                          <w:color w:val="FF0000"/>
                                        </w:rPr>
                                        <w:t xml:space="preserve"> = </w:t>
                                      </w:r>
                                      <w:r w:rsidR="006107C7">
                                        <w:rPr>
                                          <w:color w:val="FF0000"/>
                                        </w:rPr>
                                        <w:t>……. V</w:t>
                                      </w:r>
                                    </w:p>
                                  </w:txbxContent>
                                </wps:txbx>
                                <wps:bodyPr rot="0" vert="horz" wrap="square" lIns="91440" tIns="45720" rIns="91440" bIns="45720" anchor="t" anchorCtr="0" upright="1">
                                  <a:noAutofit/>
                                </wps:bodyPr>
                              </wps:wsp>
                              <wps:wsp>
                                <wps:cNvPr id="1467117329" name="Zone de texte 2"/>
                                <wps:cNvSpPr txBox="1">
                                  <a:spLocks/>
                                </wps:cNvSpPr>
                                <wps:spPr bwMode="auto">
                                  <a:xfrm>
                                    <a:off x="-4318" y="1098"/>
                                    <a:ext cx="10313" cy="27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66950D4" w14:textId="09D73BA0" w:rsidR="00DA47B6" w:rsidRPr="006107C7" w:rsidRDefault="00DA47B6" w:rsidP="00032CB5">
                                      <w:pPr>
                                        <w:jc w:val="center"/>
                                        <w:rPr>
                                          <w:color w:val="FF0000"/>
                                        </w:rPr>
                                      </w:pPr>
                                      <w:r>
                                        <w:rPr>
                                          <w:color w:val="FF0000"/>
                                        </w:rPr>
                                        <w:t>D7 (GPIO13)</w:t>
                                      </w:r>
                                    </w:p>
                                  </w:txbxContent>
                                </wps:txbx>
                                <wps:bodyPr rot="0" vert="horz" wrap="square" lIns="91440" tIns="45720" rIns="91440" bIns="45720" anchor="t" anchorCtr="0" upright="1">
                                  <a:noAutofit/>
                                </wps:bodyPr>
                              </wps:wsp>
                              <wps:wsp>
                                <wps:cNvPr id="754070172" name="Zone de texte 2"/>
                                <wps:cNvSpPr txBox="1">
                                  <a:spLocks/>
                                </wps:cNvSpPr>
                                <wps:spPr bwMode="auto">
                                  <a:xfrm>
                                    <a:off x="19" y="18128"/>
                                    <a:ext cx="6217" cy="27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BE35F71" w14:textId="70A002DD" w:rsidR="00DA47B6" w:rsidRPr="00DA47B6" w:rsidRDefault="00DA47B6" w:rsidP="00032CB5">
                                      <w:pPr>
                                        <w:jc w:val="center"/>
                                        <w:rPr>
                                          <w:color w:val="000000" w:themeColor="text1"/>
                                        </w:rPr>
                                      </w:pPr>
                                      <w:r w:rsidRPr="00DA47B6">
                                        <w:rPr>
                                          <w:color w:val="000000" w:themeColor="text1"/>
                                        </w:rPr>
                                        <w:t>GND</w:t>
                                      </w:r>
                                    </w:p>
                                  </w:txbxContent>
                                </wps:txbx>
                                <wps:bodyPr rot="0" vert="horz" wrap="square" lIns="91440" tIns="45720" rIns="91440" bIns="45720" anchor="t" anchorCtr="0" upright="1">
                                  <a:noAutofit/>
                                </wps:bodyPr>
                              </wps:wsp>
                            </wpg:grpSp>
                            <wps:wsp>
                              <wps:cNvPr id="1609909101" name="Zone de texte 2"/>
                              <wps:cNvSpPr txBox="1">
                                <a:spLocks/>
                              </wps:cNvSpPr>
                              <wps:spPr bwMode="auto">
                                <a:xfrm>
                                  <a:off x="33376" y="13486"/>
                                  <a:ext cx="8941" cy="3398"/>
                                </a:xfrm>
                                <a:prstGeom prst="rect">
                                  <a:avLst/>
                                </a:prstGeom>
                                <a:solidFill>
                                  <a:schemeClr val="bg1">
                                    <a:lumMod val="10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81B7732" w14:textId="77777777" w:rsidR="00032CB5" w:rsidRPr="00EE757C" w:rsidRDefault="00032CB5" w:rsidP="00032CB5">
                                    <w:pPr>
                                      <w:jc w:val="center"/>
                                      <w:rPr>
                                        <w:sz w:val="32"/>
                                      </w:rPr>
                                    </w:pPr>
                                    <w:r w:rsidRPr="00EE757C">
                                      <w:rPr>
                                        <w:sz w:val="32"/>
                                      </w:rPr>
                                      <w:t>R = ?</w:t>
                                    </w:r>
                                  </w:p>
                                </w:txbxContent>
                              </wps:txbx>
                              <wps:bodyPr rot="0" vert="horz" wrap="square" lIns="91440" tIns="45720" rIns="91440" bIns="45720" anchor="t" anchorCtr="0" upright="1">
                                <a:noAutofit/>
                              </wps:bodyPr>
                            </wps:wsp>
                          </wpg:grpSp>
                          <wps:wsp>
                            <wps:cNvPr id="1788802321" name="Connecteur droit 53"/>
                            <wps:cNvCnPr>
                              <a:cxnSpLocks/>
                            </wps:cNvCnPr>
                            <wps:spPr bwMode="auto">
                              <a:xfrm>
                                <a:off x="31585" y="9142"/>
                                <a:ext cx="388" cy="699"/>
                              </a:xfrm>
                              <a:prstGeom prst="line">
                                <a:avLst/>
                              </a:prstGeom>
                              <a:noFill/>
                              <a:ln w="12700">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g:grpSp>
                        <wps:wsp>
                          <wps:cNvPr id="2028585837" name="Connecteur droit 56"/>
                          <wps:cNvCnPr>
                            <a:cxnSpLocks/>
                          </wps:cNvCnPr>
                          <wps:spPr bwMode="auto">
                            <a:xfrm flipH="1">
                              <a:off x="32035" y="9144"/>
                              <a:ext cx="388" cy="692"/>
                            </a:xfrm>
                            <a:prstGeom prst="line">
                              <a:avLst/>
                            </a:prstGeom>
                            <a:noFill/>
                            <a:ln w="12700">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g:grpSp>
                      <wps:wsp>
                        <wps:cNvPr id="2012436949" name="Rectangle 3"/>
                        <wps:cNvSpPr/>
                        <wps:spPr>
                          <a:xfrm>
                            <a:off x="2608384" y="0"/>
                            <a:ext cx="398585" cy="234461"/>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A6978FA" id="Groupe 4" o:spid="_x0000_s1026" style="position:absolute;margin-left:88.4pt;margin-top:12.7pt;width:361.8pt;height:174.8pt;z-index:251668480;mso-width-relative:margin;mso-height-relative:margin" coordorigin="-10061" coordsize="52378,2530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">
                <v:group id="Groupe 57" o:spid="_x0000_s1027" style="position:absolute;left:-10061;top:308;width:52377;height:24999" coordorigin="-10062,191" coordsize="52379,25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">
                  <v:group id="Groupe 55" o:spid="_x0000_s1028" style="position:absolute;left:-10062;top:191;width:52379;height:25002" coordorigin="-10062,191" coordsize="52379,25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">
                    <v:group id="Groupe 52" o:spid="_x0000_s1029" style="position:absolute;left:-10062;top:191;width:52379;height:25002" coordorigin="-10062,191" coordsize="52379,25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">
                      <v:group id="Groupe 51" o:spid="_x0000_s1030" style="position:absolute;left:-10062;top:191;width:50652;height:25002" coordorigin="-10062,191" coordsize="50652,25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">
                        <v:group id="Groupe 14" o:spid="_x0000_s1031" style="position:absolute;left:26281;top:191;width:14259;height:25002" coordsize="14259,25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0" o:spid="_x0000_s1032" type="#_x0000_t75" alt="http://www.mon-club-elec.fr/mes_images/technique/composants/plaque_essai/schema_led_resistance.jpg" style="position:absolute;width:14259;height:250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">
                            <v:imagedata r:id="rId10" o:title="schema_led_resistance"/>
                            <o:lock v:ext="edit" aspectratio="f"/>
                          </v:shape>
                          <v:shapetype id="_x0000_t32" coordsize="21600,21600" o:spt="32" o:oned="t" path="m,l21600,21600e" filled="f">
                            <v:path arrowok="t" fillok="f" o:connecttype="none"/>
                            <o:lock v:ext="edit" shapetype="t"/>
                          </v:shapetype>
                          <v:shape id="Connecteur droit avec flèche 12" o:spid="_x0000_s1033" type="#_x0000_t32" style="position:absolute;left:7033;top:5818;width:896;height:57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" strokecolor="black [3213]" strokeweight="1pt">
                            <v:stroke endarrow="block" endarrowwidth="narrow" endarrowlength="short"/>
                            <o:lock v:ext="edit" shapetype="f"/>
                          </v:shape>
                          <v:shape id="Connecteur droit avec flèche 13" o:spid="_x0000_s1034" type="#_x0000_t32" style="position:absolute;left:6778;top:6394;width:895;height:57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" strokecolor="black [3213]" strokeweight="1pt">
                            <v:stroke endarrow="block" endarrowwidth="narrow" endarrowlength="short"/>
                            <o:lock v:ext="edit" shapetype="f"/>
                          </v:shape>
                        </v:group>
                        <v:shapetype id="_x0000_t202" coordsize="21600,21600" o:spt="202" path="m,l,21600r21600,l21600,xe">
                          <v:stroke joinstyle="miter"/>
                          <v:path gradientshapeok="t" o:connecttype="rect"/>
                        </v:shapetype>
                        <v:shape id="_x0000_s1035" type="#_x0000_t202" style="position:absolute;left:18873;top:22236;width:9081;height:2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" filled="f" stroked="f">
                          <v:path arrowok="t"/>
                          <v:textbox>
                            <w:txbxContent>
                              <w:p w14:paraId="2CFC979B" w14:textId="77777777" w:rsidR="00032CB5" w:rsidRPr="00643EE4" w:rsidRDefault="00032CB5" w:rsidP="00032CB5">
                                <w:pPr>
                                  <w:jc w:val="center"/>
                                  <w:rPr>
                                    <w:color w:val="44546A" w:themeColor="text2"/>
                                  </w:rPr>
                                </w:pPr>
                                <w:r w:rsidRPr="00643EE4">
                                  <w:rPr>
                                    <w:color w:val="44546A" w:themeColor="text2"/>
                                  </w:rPr>
                                  <w:t>Masse</w:t>
                                </w:r>
                                <w:r>
                                  <w:rPr>
                                    <w:color w:val="44546A" w:themeColor="text2"/>
                                  </w:rPr>
                                  <w:t xml:space="preserve"> = </w:t>
                                </w:r>
                              </w:p>
                            </w:txbxContent>
                          </v:textbox>
                        </v:shape>
                        <v:line id="Connecteur droit 34" o:spid="_x0000_s1036" style="position:absolute;flip:x;visibility:visible;mso-wrap-style:square" from="5882,2493" to="31644,24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" strokecolor="#c00000" strokeweight="1.5pt">
                          <o:lock v:ext="edit" shapetype="f"/>
                        </v:line>
                        <v:line id="Connecteur droit 41" o:spid="_x0000_s1037" style="position:absolute;flip:x;visibility:visible;mso-wrap-style:square" from="6330,19694" to="31585,196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" strokecolor="#44546a [3215]" strokeweight="1.5pt">
                          <o:lock v:ext="edit" shapetype="f"/>
                        </v:line>
                        <v:shape id="Connecteur droit avec flèche 43" o:spid="_x0000_s1038" type="#_x0000_t32" style="position:absolute;left:8376;top:3325;width:0;height:15468;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" strokecolor="black [3200]" strokeweight=".5pt">
                          <v:stroke endarrow="open" joinstyle="miter"/>
                          <o:lock v:ext="edit" shapetype="f"/>
                        </v:shape>
                        <v:shape id="Connecteur droit avec flèche 45" o:spid="_x0000_s1039" type="#_x0000_t32" style="position:absolute;left:29797;top:3197;width:0;height:7034;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" strokecolor="black [3200]" strokeweight=".5pt">
                          <v:stroke endarrow="open" joinstyle="miter"/>
                          <o:lock v:ext="edit" shapetype="f"/>
                        </v:shape>
                        <v:shape id="Connecteur droit avec flèche 46" o:spid="_x0000_s1040" type="#_x0000_t32" style="position:absolute;left:29797;top:11382;width:0;height:760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" strokecolor="black [3200]" strokeweight=".5pt">
                          <v:stroke endarrow="open" joinstyle="miter"/>
                          <o:lock v:ext="edit" shapetype="f"/>
                        </v:shape>
                        <v:shape id="_x0000_s1041" type="#_x0000_t202" style="position:absolute;left:25388;top:14191;width:4775;height:2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" filled="f" stroked="f">
                          <v:path arrowok="t"/>
                          <v:textbox>
                            <w:txbxContent>
                              <w:p w14:paraId="22D0174F" w14:textId="77777777" w:rsidR="00032CB5" w:rsidRPr="00643EE4" w:rsidRDefault="00032CB5" w:rsidP="00032CB5">
                                <w:pPr>
                                  <w:jc w:val="center"/>
                                  <w:rPr>
                                    <w:i/>
                                    <w:color w:val="A5A5A5" w:themeColor="accent3"/>
                                  </w:rPr>
                                </w:pPr>
                                <w:r w:rsidRPr="00643EE4">
                                  <w:rPr>
                                    <w:i/>
                                    <w:color w:val="A5A5A5" w:themeColor="accent3"/>
                                  </w:rPr>
                                  <w:t>V</w:t>
                                </w:r>
                                <w:r w:rsidRPr="00643EE4">
                                  <w:rPr>
                                    <w:i/>
                                    <w:color w:val="A5A5A5" w:themeColor="accent3"/>
                                    <w:vertAlign w:val="subscript"/>
                                  </w:rPr>
                                  <w:t>R</w:t>
                                </w:r>
                              </w:p>
                            </w:txbxContent>
                          </v:textbox>
                        </v:shape>
                        <v:shape id="_x0000_s1042" type="#_x0000_t202" style="position:absolute;left:20974;top:5499;width:9366;height:2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" filled="f" stroked="f">
                          <v:path arrowok="t"/>
                          <v:textbox>
                            <w:txbxContent>
                              <w:p w14:paraId="379FF7F8" w14:textId="28B6FE23" w:rsidR="00032CB5" w:rsidRPr="006107C7" w:rsidRDefault="00032CB5" w:rsidP="00032CB5">
                                <w:pPr>
                                  <w:jc w:val="center"/>
                                  <w:rPr>
                                    <w:i/>
                                    <w:color w:val="000000" w:themeColor="text1"/>
                                  </w:rPr>
                                </w:pPr>
                                <w:r w:rsidRPr="006107C7">
                                  <w:rPr>
                                    <w:i/>
                                    <w:color w:val="000000" w:themeColor="text1"/>
                                  </w:rPr>
                                  <w:t>V</w:t>
                                </w:r>
                                <w:r w:rsidRPr="006107C7">
                                  <w:rPr>
                                    <w:i/>
                                    <w:color w:val="000000" w:themeColor="text1"/>
                                    <w:vertAlign w:val="subscript"/>
                                  </w:rPr>
                                  <w:t>LED =…</w:t>
                                </w:r>
                                <w:r w:rsidR="006107C7" w:rsidRPr="006107C7">
                                  <w:rPr>
                                    <w:i/>
                                    <w:color w:val="000000" w:themeColor="text1"/>
                                    <w:vertAlign w:val="subscript"/>
                                  </w:rPr>
                                  <w:t>…</w:t>
                                </w:r>
                                <w:r w:rsidRPr="006107C7">
                                  <w:rPr>
                                    <w:i/>
                                    <w:color w:val="000000" w:themeColor="text1"/>
                                    <w:vertAlign w:val="subscript"/>
                                  </w:rPr>
                                  <w:t>.</w:t>
                                </w:r>
                                <w:r w:rsidR="006107C7" w:rsidRPr="006107C7">
                                  <w:rPr>
                                    <w:i/>
                                    <w:color w:val="000000" w:themeColor="text1"/>
                                    <w:vertAlign w:val="subscript"/>
                                  </w:rPr>
                                  <w:t xml:space="preserve"> V</w:t>
                                </w:r>
                              </w:p>
                            </w:txbxContent>
                          </v:textbox>
                        </v:shape>
                        <v:shape id="Arc 49" o:spid="_x0000_s1043" style="position:absolute;left:12596;top:6330;width:9144;height:9144;rotation:-10443971fd;visibility:visible;mso-wrap-style:square;v-text-anchor:middle" coordsize="914400,914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" path="m457200,nsc687834,,882358,171779,910888,400642,939419,629505,793023,843784,569447,900407,345871,957030,115128,838266,31283,623412l457200,457200,457200,xem457200,nfc687834,,882358,171779,910888,400642,939419,629505,793023,843784,569447,900407,345871,957030,115128,838266,31283,623412e" filled="f" strokecolor="#ffc000">
                          <v:stroke endarrow="open"/>
                          <v:path arrowok="t" o:connecttype="custom" o:connectlocs="4572,0;9109,4006;5694,9004;313,6234" o:connectangles="0,0,0,0"/>
                        </v:shape>
                        <v:shape id="_x0000_s1044" type="#_x0000_t202" style="position:absolute;left:31224;top:8159;width:9366;height:2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" filled="f" stroked="f">
                          <v:path arrowok="t"/>
                          <v:textbox>
                            <w:txbxContent>
                              <w:p w14:paraId="74B3CBAB" w14:textId="341E5942" w:rsidR="00032CB5" w:rsidRPr="00E0217B" w:rsidRDefault="00032CB5" w:rsidP="00032CB5">
                                <w:pPr>
                                  <w:jc w:val="center"/>
                                  <w:rPr>
                                    <w:i/>
                                  </w:rPr>
                                </w:pPr>
                                <w:proofErr w:type="gramStart"/>
                                <w:r w:rsidRPr="00E0217B">
                                  <w:rPr>
                                    <w:i/>
                                  </w:rPr>
                                  <w:t>i</w:t>
                                </w:r>
                                <w:proofErr w:type="gramEnd"/>
                                <w:r w:rsidRPr="00E0217B">
                                  <w:rPr>
                                    <w:i/>
                                  </w:rPr>
                                  <w:t xml:space="preserve"> = </w:t>
                                </w:r>
                                <w:r w:rsidR="006107C7">
                                  <w:rPr>
                                    <w:i/>
                                  </w:rPr>
                                  <w:t>….</w:t>
                                </w:r>
                                <w:r w:rsidRPr="00E0217B">
                                  <w:rPr>
                                    <w:i/>
                                  </w:rPr>
                                  <w:t xml:space="preserve"> </w:t>
                                </w:r>
                                <w:proofErr w:type="gramStart"/>
                                <w:r w:rsidRPr="00E0217B">
                                  <w:rPr>
                                    <w:i/>
                                  </w:rPr>
                                  <w:t>mA</w:t>
                                </w:r>
                                <w:proofErr w:type="gramEnd"/>
                              </w:p>
                            </w:txbxContent>
                          </v:textbox>
                        </v:shape>
                        <v:shape id="_x0000_s1045" type="#_x0000_t202" style="position:absolute;left:-10062;top:10226;width:19057;height:32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" filled="f" stroked="f">
                          <v:path arrowok="t"/>
                          <v:textbox>
                            <w:txbxContent>
                              <w:p w14:paraId="46A4CE00" w14:textId="30295533" w:rsidR="00032CB5" w:rsidRPr="006107C7" w:rsidRDefault="00003EF9" w:rsidP="00032CB5">
                                <w:pPr>
                                  <w:jc w:val="center"/>
                                  <w:rPr>
                                    <w:color w:val="FF0000"/>
                                  </w:rPr>
                                </w:pPr>
                                <w:r w:rsidRPr="00003EF9">
                                  <w:rPr>
                                    <w:color w:val="FF0000"/>
                                  </w:rPr>
                                  <w:t>V</w:t>
                                </w:r>
                                <w:r>
                                  <w:rPr>
                                    <w:color w:val="FF0000"/>
                                    <w:vertAlign w:val="subscript"/>
                                  </w:rPr>
                                  <w:t xml:space="preserve">s </w:t>
                                </w:r>
                                <w:r>
                                  <w:rPr>
                                    <w:color w:val="FF0000"/>
                                  </w:rPr>
                                  <w:t xml:space="preserve">= </w:t>
                                </w:r>
                                <w:proofErr w:type="spellStart"/>
                                <w:r w:rsidR="006107C7" w:rsidRPr="00003EF9">
                                  <w:rPr>
                                    <w:color w:val="FF0000"/>
                                  </w:rPr>
                                  <w:t>V</w:t>
                                </w:r>
                                <w:r w:rsidR="00032CB5" w:rsidRPr="00003EF9">
                                  <w:rPr>
                                    <w:color w:val="FF0000"/>
                                    <w:vertAlign w:val="subscript"/>
                                  </w:rPr>
                                  <w:t>Sortie</w:t>
                                </w:r>
                                <w:proofErr w:type="spellEnd"/>
                                <w:r w:rsidR="00032CB5" w:rsidRPr="006107C7">
                                  <w:rPr>
                                    <w:color w:val="FF0000"/>
                                    <w:vertAlign w:val="subscript"/>
                                  </w:rPr>
                                  <w:t xml:space="preserve"> à l’état Haut</w:t>
                                </w:r>
                                <w:r w:rsidR="00032CB5" w:rsidRPr="006107C7">
                                  <w:rPr>
                                    <w:color w:val="FF0000"/>
                                  </w:rPr>
                                  <w:t xml:space="preserve"> = </w:t>
                                </w:r>
                                <w:r w:rsidR="006107C7">
                                  <w:rPr>
                                    <w:color w:val="FF0000"/>
                                  </w:rPr>
                                  <w:t>……. V</w:t>
                                </w:r>
                              </w:p>
                            </w:txbxContent>
                          </v:textbox>
                        </v:shape>
                        <v:shape id="_x0000_s1046" type="#_x0000_t202" style="position:absolute;left:-4318;top:1098;width:10313;height:2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" filled="f" stroked="f">
                          <v:path arrowok="t"/>
                          <v:textbox>
                            <w:txbxContent>
                              <w:p w14:paraId="166950D4" w14:textId="09D73BA0" w:rsidR="00DA47B6" w:rsidRPr="006107C7" w:rsidRDefault="00DA47B6" w:rsidP="00032CB5">
                                <w:pPr>
                                  <w:jc w:val="center"/>
                                  <w:rPr>
                                    <w:color w:val="FF0000"/>
                                  </w:rPr>
                                </w:pPr>
                                <w:r>
                                  <w:rPr>
                                    <w:color w:val="FF0000"/>
                                  </w:rPr>
                                  <w:t>D7 (GPIO13)</w:t>
                                </w:r>
                              </w:p>
                            </w:txbxContent>
                          </v:textbox>
                        </v:shape>
                        <v:shape id="_x0000_s1047" type="#_x0000_t202" style="position:absolute;left:19;top:18128;width:6217;height:2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" filled="f" stroked="f">
                          <v:path arrowok="t"/>
                          <v:textbox>
                            <w:txbxContent>
                              <w:p w14:paraId="0BE35F71" w14:textId="70A002DD" w:rsidR="00DA47B6" w:rsidRPr="00DA47B6" w:rsidRDefault="00DA47B6" w:rsidP="00032CB5">
                                <w:pPr>
                                  <w:jc w:val="center"/>
                                  <w:rPr>
                                    <w:color w:val="000000" w:themeColor="text1"/>
                                  </w:rPr>
                                </w:pPr>
                                <w:r w:rsidRPr="00DA47B6">
                                  <w:rPr>
                                    <w:color w:val="000000" w:themeColor="text1"/>
                                  </w:rPr>
                                  <w:t>GND</w:t>
                                </w:r>
                              </w:p>
                            </w:txbxContent>
                          </v:textbox>
                        </v:shape>
                      </v:group>
                      <v:shape id="_x0000_s1048" type="#_x0000_t202" style="position:absolute;left:33376;top:13486;width:8941;height:33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" fillcolor="white [3212]" stroked="f">
                        <v:path arrowok="t"/>
                        <v:textbox>
                          <w:txbxContent>
                            <w:p w14:paraId="081B7732" w14:textId="77777777" w:rsidR="00032CB5" w:rsidRPr="00EE757C" w:rsidRDefault="00032CB5" w:rsidP="00032CB5">
                              <w:pPr>
                                <w:jc w:val="center"/>
                                <w:rPr>
                                  <w:sz w:val="32"/>
                                </w:rPr>
                              </w:pPr>
                              <w:r w:rsidRPr="00EE757C">
                                <w:rPr>
                                  <w:sz w:val="32"/>
                                </w:rPr>
                                <w:t>R = ?</w:t>
                              </w:r>
                            </w:p>
                          </w:txbxContent>
                        </v:textbox>
                      </v:shape>
                    </v:group>
                    <v:line id="Connecteur droit 53" o:spid="_x0000_s1049" style="position:absolute;visibility:visible;mso-wrap-style:square" from="31585,9142" to="31973,98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" strokecolor="black [3213]" strokeweight="1pt">
                      <o:lock v:ext="edit" shapetype="f"/>
                    </v:line>
                  </v:group>
                  <v:line id="Connecteur droit 56" o:spid="_x0000_s1050" style="position:absolute;flip:x;visibility:visible;mso-wrap-style:square" from="32035,9144" to="32423,98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" strokecolor="black [3213]" strokeweight="1pt">
                    <o:lock v:ext="edit" shapetype="f"/>
                  </v:line>
                </v:group>
                <v:rect id="Rectangle 3" o:spid="_x0000_s1051" style="position:absolute;left:26083;width:3986;height:23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" fillcolor="white [3212]" stroked="f" strokeweight="1pt"/>
              </v:group>
            </w:pict>
          </mc:Fallback>
        </mc:AlternateContent>
      </w:r>
    </w:p>
    <w:p w14:paraId="19D6D33D" w14:textId="77777777" w:rsidR="00003EF9" w:rsidRPr="00003EF9" w:rsidRDefault="00003EF9" w:rsidP="00003EF9"/>
    <w:p w14:paraId="041A1ABB" w14:textId="77777777" w:rsidR="00003EF9" w:rsidRPr="00003EF9" w:rsidRDefault="00003EF9" w:rsidP="00003EF9"/>
    <w:p w14:paraId="67E02EE2" w14:textId="77777777" w:rsidR="00003EF9" w:rsidRPr="00003EF9" w:rsidRDefault="00003EF9" w:rsidP="00003EF9"/>
    <w:p w14:paraId="5163D926" w14:textId="77777777" w:rsidR="00003EF9" w:rsidRPr="00003EF9" w:rsidRDefault="00003EF9" w:rsidP="00003EF9"/>
    <w:p w14:paraId="3677B31D" w14:textId="77777777" w:rsidR="00003EF9" w:rsidRPr="00003EF9" w:rsidRDefault="00003EF9" w:rsidP="00003EF9"/>
    <w:p w14:paraId="2F2ADB10" w14:textId="77777777" w:rsidR="00003EF9" w:rsidRPr="00003EF9" w:rsidRDefault="00003EF9" w:rsidP="00003EF9"/>
    <w:p w14:paraId="441F712F" w14:textId="77777777" w:rsidR="00003EF9" w:rsidRPr="00003EF9" w:rsidRDefault="00003EF9" w:rsidP="00003EF9"/>
    <w:p w14:paraId="6963D866" w14:textId="77777777" w:rsidR="00003EF9" w:rsidRPr="00003EF9" w:rsidRDefault="00003EF9" w:rsidP="00003EF9"/>
    <w:p w14:paraId="431029AB" w14:textId="77777777" w:rsidR="00003EF9" w:rsidRPr="00003EF9" w:rsidRDefault="00003EF9" w:rsidP="00003EF9"/>
    <w:p w14:paraId="1459D1C3" w14:textId="77777777" w:rsidR="00003EF9" w:rsidRPr="00003EF9" w:rsidRDefault="00003EF9" w:rsidP="00003EF9"/>
    <w:p w14:paraId="6E022981" w14:textId="77777777" w:rsidR="00003EF9" w:rsidRPr="00003EF9" w:rsidRDefault="00003EF9" w:rsidP="00003EF9"/>
    <w:p w14:paraId="50EAB55B" w14:textId="77777777" w:rsidR="00003EF9" w:rsidRPr="00003EF9" w:rsidRDefault="00003EF9" w:rsidP="00003EF9"/>
    <w:p w14:paraId="3B4AE74F" w14:textId="77777777" w:rsidR="00003EF9" w:rsidRDefault="00003EF9" w:rsidP="00003EF9"/>
    <w:p w14:paraId="4DB1100A" w14:textId="52863E5E" w:rsidR="00003EF9" w:rsidRPr="00003EF9" w:rsidRDefault="00003EF9" w:rsidP="00003EF9">
      <w:pPr>
        <w:pStyle w:val="Paragraphedeliste"/>
        <w:numPr>
          <w:ilvl w:val="0"/>
          <w:numId w:val="2"/>
        </w:numPr>
        <w:ind w:hanging="1428"/>
      </w:pPr>
      <w:r>
        <w:t>En établissant la loi des mailles dans le circuit, exprimer V</w:t>
      </w:r>
      <w:r>
        <w:rPr>
          <w:vertAlign w:val="subscript"/>
        </w:rPr>
        <w:t>R</w:t>
      </w:r>
      <w:r>
        <w:t xml:space="preserve"> en fonction de V</w:t>
      </w:r>
      <w:r>
        <w:rPr>
          <w:vertAlign w:val="subscript"/>
        </w:rPr>
        <w:t>s</w:t>
      </w:r>
      <w:r>
        <w:t xml:space="preserve"> et V</w:t>
      </w:r>
      <w:r>
        <w:rPr>
          <w:vertAlign w:val="subscript"/>
        </w:rPr>
        <w:t>LED.</w:t>
      </w:r>
    </w:p>
    <w:p w14:paraId="2C5EC069" w14:textId="2DF8D87A" w:rsidR="00003EF9" w:rsidRPr="00593405" w:rsidRDefault="00003EF9" w:rsidP="00003EF9">
      <w:pPr>
        <w:pStyle w:val="Paragraphedeliste"/>
        <w:numPr>
          <w:ilvl w:val="0"/>
          <w:numId w:val="2"/>
        </w:numPr>
        <w:ind w:hanging="1428"/>
      </w:pPr>
      <w:r>
        <w:t>En écrivant la loi d’Ohm aux bornes de la résistance, en déduire la relation entre R, Vs, V</w:t>
      </w:r>
      <w:r>
        <w:rPr>
          <w:vertAlign w:val="subscript"/>
        </w:rPr>
        <w:t>LED</w:t>
      </w:r>
    </w:p>
    <w:p w14:paraId="3C1D96BC" w14:textId="77777777" w:rsidR="00593405" w:rsidRDefault="00593405" w:rsidP="00593405"/>
    <w:p w14:paraId="04FB62B6" w14:textId="3A4303B5" w:rsidR="00593405" w:rsidRDefault="00593405" w:rsidP="00593405">
      <w:r>
        <w:t>La tension V</w:t>
      </w:r>
      <w:r>
        <w:rPr>
          <w:vertAlign w:val="subscript"/>
        </w:rPr>
        <w:t>s</w:t>
      </w:r>
      <w:r>
        <w:t xml:space="preserve"> et le courant i sont caractéristiques du microcontrôleur ESP8266</w:t>
      </w:r>
      <w:r w:rsidR="00C332F8">
        <w:t> :</w:t>
      </w:r>
    </w:p>
    <w:p w14:paraId="009D4D86" w14:textId="731FD3B0" w:rsidR="00593405" w:rsidRDefault="00C332F8" w:rsidP="00593405">
      <w:r>
        <w:t>V</w:t>
      </w:r>
      <w:r>
        <w:rPr>
          <w:vertAlign w:val="subscript"/>
        </w:rPr>
        <w:t xml:space="preserve">S </w:t>
      </w:r>
      <w:r>
        <w:t>= 3.3 V</w:t>
      </w:r>
      <w:r>
        <w:tab/>
        <w:t>i = 20 mA (fourni par une sortie du ESP8266)</w:t>
      </w:r>
    </w:p>
    <w:p w14:paraId="1D10E81C" w14:textId="77777777" w:rsidR="00C332F8" w:rsidRDefault="00C332F8" w:rsidP="00593405"/>
    <w:p w14:paraId="57A42D2D" w14:textId="41D0AAB7" w:rsidR="00C332F8" w:rsidRDefault="00C332F8" w:rsidP="00C332F8">
      <w:pPr>
        <w:pStyle w:val="Paragraphedeliste"/>
        <w:numPr>
          <w:ilvl w:val="0"/>
          <w:numId w:val="2"/>
        </w:numPr>
        <w:ind w:hanging="1428"/>
      </w:pPr>
      <w:r>
        <w:t xml:space="preserve">A partir de la documentation technique de la LED fournie (Doc_tech_LED.pdf), déterminer la tension </w:t>
      </w:r>
      <w:r w:rsidRPr="00C332F8">
        <w:rPr>
          <w:u w:val="single"/>
        </w:rPr>
        <w:t>moyenne</w:t>
      </w:r>
      <w:r>
        <w:t xml:space="preserve"> de fonctionnement de la LED (notée </w:t>
      </w:r>
      <w:proofErr w:type="spellStart"/>
      <w:r>
        <w:t>Forward</w:t>
      </w:r>
      <w:proofErr w:type="spellEnd"/>
      <w:r>
        <w:t xml:space="preserve"> Voltage)</w:t>
      </w:r>
    </w:p>
    <w:p w14:paraId="61B75088" w14:textId="2D5A26EC" w:rsidR="00C332F8" w:rsidRDefault="00C332F8" w:rsidP="00C332F8"/>
    <w:p w14:paraId="543D0E11" w14:textId="5065F14B" w:rsidR="00C332F8" w:rsidRDefault="00C332F8" w:rsidP="00C332F8">
      <w:pPr>
        <w:pStyle w:val="Paragraphedeliste"/>
        <w:numPr>
          <w:ilvl w:val="0"/>
          <w:numId w:val="2"/>
        </w:numPr>
        <w:ind w:hanging="1428"/>
      </w:pPr>
      <w:r>
        <w:t>En déduire la valeur de la résistance.</w:t>
      </w:r>
    </w:p>
    <w:p w14:paraId="6FD29C1C" w14:textId="5FCB0F42" w:rsidR="00C332F8" w:rsidRDefault="007318EC" w:rsidP="00C332F8">
      <w:pPr>
        <w:pStyle w:val="Titre2"/>
      </w:pPr>
      <w:r>
        <w:rPr>
          <w:noProof/>
        </w:rPr>
        <mc:AlternateContent>
          <mc:Choice Requires="wpg">
            <w:drawing>
              <wp:anchor distT="0" distB="0" distL="114300" distR="114300" simplePos="0" relativeHeight="251670528" behindDoc="0" locked="0" layoutInCell="1" allowOverlap="1" wp14:anchorId="017312A6" wp14:editId="4D08C677">
                <wp:simplePos x="0" y="0"/>
                <wp:positionH relativeFrom="column">
                  <wp:posOffset>2634468</wp:posOffset>
                </wp:positionH>
                <wp:positionV relativeFrom="paragraph">
                  <wp:posOffset>158896</wp:posOffset>
                </wp:positionV>
                <wp:extent cx="3478434" cy="2191336"/>
                <wp:effectExtent l="0" t="0" r="8255" b="0"/>
                <wp:wrapSquare wrapText="bothSides"/>
                <wp:docPr id="1880330419" name="Groupe 5"/>
                <wp:cNvGraphicFramePr/>
                <a:graphic xmlns:a="http://schemas.openxmlformats.org/drawingml/2006/main">
                  <a:graphicData uri="http://schemas.microsoft.com/office/word/2010/wordprocessingGroup">
                    <wpg:wgp>
                      <wpg:cNvGrpSpPr/>
                      <wpg:grpSpPr>
                        <a:xfrm>
                          <a:off x="0" y="0"/>
                          <a:ext cx="3478434" cy="2191336"/>
                          <a:chOff x="0" y="0"/>
                          <a:chExt cx="5134610" cy="3234690"/>
                        </a:xfrm>
                      </wpg:grpSpPr>
                      <pic:pic xmlns:pic="http://schemas.openxmlformats.org/drawingml/2006/picture">
                        <pic:nvPicPr>
                          <pic:cNvPr id="892118948" name="Image 1"/>
                          <pic:cNvPicPr>
                            <a:picLocks noChangeAspect="1"/>
                          </pic:cNvPicPr>
                        </pic:nvPicPr>
                        <pic:blipFill rotWithShape="1">
                          <a:blip r:embed="rId11">
                            <a:extLst>
                              <a:ext uri="{28A0092B-C50C-407E-A947-70E740481C1C}">
                                <a14:useLocalDpi xmlns:a14="http://schemas.microsoft.com/office/drawing/2010/main" val="0"/>
                              </a:ext>
                            </a:extLst>
                          </a:blip>
                          <a:srcRect t="3084" r="9061" b="2348"/>
                          <a:stretch/>
                        </pic:blipFill>
                        <pic:spPr bwMode="auto">
                          <a:xfrm>
                            <a:off x="0" y="0"/>
                            <a:ext cx="5134610" cy="3234690"/>
                          </a:xfrm>
                          <a:prstGeom prst="rect">
                            <a:avLst/>
                          </a:prstGeom>
                          <a:ln>
                            <a:noFill/>
                          </a:ln>
                          <a:extLst>
                            <a:ext uri="{53640926-AAD7-44D8-BBD7-CCE9431645EC}">
                              <a14:shadowObscured xmlns:a14="http://schemas.microsoft.com/office/drawing/2010/main"/>
                            </a:ext>
                          </a:extLst>
                        </pic:spPr>
                      </pic:pic>
                      <wps:wsp>
                        <wps:cNvPr id="2114407181" name="Rectangle 1"/>
                        <wps:cNvSpPr/>
                        <wps:spPr>
                          <a:xfrm>
                            <a:off x="175846" y="1453661"/>
                            <a:ext cx="211015" cy="445477"/>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71673893" name="Zone de texte 2"/>
                        <wps:cNvSpPr txBox="1"/>
                        <wps:spPr>
                          <a:xfrm>
                            <a:off x="128954" y="1477108"/>
                            <a:ext cx="287215" cy="416169"/>
                          </a:xfrm>
                          <a:prstGeom prst="rect">
                            <a:avLst/>
                          </a:prstGeom>
                          <a:noFill/>
                          <a:ln w="6350">
                            <a:noFill/>
                          </a:ln>
                        </wps:spPr>
                        <wps:txbx>
                          <w:txbxContent>
                            <w:p w14:paraId="2B87C123" w14:textId="77777777" w:rsidR="00C332F8" w:rsidRPr="009E6DBC" w:rsidRDefault="00C332F8" w:rsidP="00C332F8">
                              <w:pPr>
                                <w:rPr>
                                  <w:b/>
                                  <w:bCs/>
                                  <w:sz w:val="36"/>
                                  <w:szCs w:val="36"/>
                                </w:rPr>
                              </w:pPr>
                              <w:r w:rsidRPr="009E6DBC">
                                <w:rPr>
                                  <w:b/>
                                  <w:bCs/>
                                  <w:sz w:val="36"/>
                                  <w:szCs w:val="36"/>
                                </w:rPr>
                                <w:t>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17312A6" id="Groupe 5" o:spid="_x0000_s1052" style="position:absolute;margin-left:207.45pt;margin-top:12.5pt;width:273.9pt;height:172.55pt;z-index:251670528;mso-width-relative:margin;mso-height-relative:margin" coordsize="51346,3234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">
                <v:shape id="Image 1" o:spid="_x0000_s1053" type="#_x0000_t75" style="position:absolute;width:51346;height:323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">
                  <v:imagedata r:id="rId12" o:title="" croptop="2021f" cropbottom="1539f" cropright="5938f"/>
                </v:shape>
                <v:rect id="_x0000_s1054" style="position:absolute;left:1758;top:14536;width:2110;height:445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" fillcolor="white [3212]" strokecolor="#09101d [484]" strokeweight="1pt"/>
                <v:shape id="_x0000_s1055" type="#_x0000_t202" style="position:absolute;left:1289;top:14771;width:2872;height:41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" filled="f" stroked="f" strokeweight=".5pt">
                  <v:textbox>
                    <w:txbxContent>
                      <w:p w14:paraId="2B87C123" w14:textId="77777777" w:rsidR="00C332F8" w:rsidRPr="009E6DBC" w:rsidRDefault="00C332F8" w:rsidP="00C332F8">
                        <w:pPr>
                          <w:rPr>
                            <w:b/>
                            <w:bCs/>
                            <w:sz w:val="36"/>
                            <w:szCs w:val="36"/>
                          </w:rPr>
                        </w:pPr>
                        <w:r w:rsidRPr="009E6DBC">
                          <w:rPr>
                            <w:b/>
                            <w:bCs/>
                            <w:sz w:val="36"/>
                            <w:szCs w:val="36"/>
                          </w:rPr>
                          <w:t>R</w:t>
                        </w:r>
                      </w:p>
                    </w:txbxContent>
                  </v:textbox>
                </v:shape>
                <w10:wrap type="square"/>
              </v:group>
            </w:pict>
          </mc:Fallback>
        </mc:AlternateContent>
      </w:r>
      <w:r w:rsidR="00C332F8">
        <w:t>Réalisation du câblage</w:t>
      </w:r>
    </w:p>
    <w:p w14:paraId="11EBF06F" w14:textId="3C2F3C3C" w:rsidR="00646B22" w:rsidRDefault="00646B22" w:rsidP="00646B22">
      <w:pPr>
        <w:pStyle w:val="Paragraphedeliste"/>
        <w:numPr>
          <w:ilvl w:val="0"/>
          <w:numId w:val="4"/>
        </w:numPr>
      </w:pPr>
      <w:r>
        <w:t> </w:t>
      </w:r>
      <w:r w:rsidR="00CC6CC5">
        <w:t>Après avoir choisi une résistance adéquate, r</w:t>
      </w:r>
      <w:r>
        <w:t xml:space="preserve">éaliser le câblage suivant </w:t>
      </w:r>
      <w:r w:rsidR="00CC6CC5">
        <w:t>(</w:t>
      </w:r>
      <w:r>
        <w:t>hors tension bien sûr…). Et le faire vérifier avant de mettre sous tension.</w:t>
      </w:r>
    </w:p>
    <w:p w14:paraId="6285367A" w14:textId="6856AA2B" w:rsidR="00C332F8" w:rsidRDefault="00C332F8" w:rsidP="00C332F8"/>
    <w:p w14:paraId="3B0ED437" w14:textId="5B1C53E6" w:rsidR="00646B22" w:rsidRPr="00646B22" w:rsidRDefault="00646B22" w:rsidP="00646B22"/>
    <w:p w14:paraId="114B2EBF" w14:textId="77777777" w:rsidR="00646B22" w:rsidRPr="00646B22" w:rsidRDefault="00646B22" w:rsidP="00646B22"/>
    <w:p w14:paraId="053C96B9" w14:textId="77777777" w:rsidR="00646B22" w:rsidRPr="00646B22" w:rsidRDefault="00646B22" w:rsidP="00646B22"/>
    <w:p w14:paraId="3C5E9407" w14:textId="0D4DF361" w:rsidR="00646B22" w:rsidRPr="00646B22" w:rsidRDefault="00646B22" w:rsidP="00646B22"/>
    <w:p w14:paraId="250EAC06" w14:textId="55F9D036" w:rsidR="00646B22" w:rsidRPr="00646B22" w:rsidRDefault="00646B22" w:rsidP="00646B22"/>
    <w:p w14:paraId="384FFD0B" w14:textId="16DDB3C6" w:rsidR="00646B22" w:rsidRPr="00646B22" w:rsidRDefault="00646B22" w:rsidP="00646B22"/>
    <w:p w14:paraId="1F06DE3A" w14:textId="77777777" w:rsidR="00646B22" w:rsidRPr="00646B22" w:rsidRDefault="00646B22" w:rsidP="00646B22"/>
    <w:p w14:paraId="704ED004" w14:textId="4364ABD3" w:rsidR="00646B22" w:rsidRDefault="00E94767" w:rsidP="00E94767">
      <w:pPr>
        <w:pStyle w:val="Titre1"/>
      </w:pPr>
      <w:r>
        <w:lastRenderedPageBreak/>
        <w:t>Programmation de la carte</w:t>
      </w:r>
    </w:p>
    <w:p w14:paraId="76CD498F" w14:textId="0799C4A8" w:rsidR="00E94767" w:rsidRDefault="00E94767" w:rsidP="00E94767">
      <w:r>
        <w:t xml:space="preserve">L’ESP8266 peut se programmer soit en C++ en utilisant l’IDE Arduino, soit en </w:t>
      </w:r>
      <w:proofErr w:type="spellStart"/>
      <w:r>
        <w:t>microPython</w:t>
      </w:r>
      <w:proofErr w:type="spellEnd"/>
      <w:r>
        <w:t>.</w:t>
      </w:r>
    </w:p>
    <w:p w14:paraId="36057AD8" w14:textId="082E6857" w:rsidR="00E94767" w:rsidRDefault="00E94767" w:rsidP="00E94767">
      <w:r>
        <w:t xml:space="preserve">Le changement de support de programmation se fait en modifiant le </w:t>
      </w:r>
      <w:proofErr w:type="spellStart"/>
      <w:r>
        <w:t>firmware</w:t>
      </w:r>
      <w:proofErr w:type="spellEnd"/>
      <w:r>
        <w:t xml:space="preserve"> de la carte.</w:t>
      </w:r>
    </w:p>
    <w:p w14:paraId="0260FB77" w14:textId="1EB2BF6B" w:rsidR="00E94767" w:rsidRDefault="00E94767" w:rsidP="00E94767">
      <w:r>
        <w:t xml:space="preserve">La carte à votre disposition a été préparé pour être programmée en </w:t>
      </w:r>
      <w:proofErr w:type="spellStart"/>
      <w:r>
        <w:t>MicroPython</w:t>
      </w:r>
      <w:proofErr w:type="spellEnd"/>
      <w:r>
        <w:t xml:space="preserve"> et on utilisera le logiciel </w:t>
      </w:r>
      <w:proofErr w:type="spellStart"/>
      <w:r>
        <w:t>Thonny</w:t>
      </w:r>
      <w:proofErr w:type="spellEnd"/>
      <w:r>
        <w:t>.</w:t>
      </w:r>
    </w:p>
    <w:p w14:paraId="36E292E5" w14:textId="5A84E249" w:rsidR="00170F21" w:rsidRDefault="00170F21" w:rsidP="00E94767"/>
    <w:p w14:paraId="44A94374" w14:textId="6D084BF3" w:rsidR="00170F21" w:rsidRDefault="00170F21" w:rsidP="00E94767">
      <w:r>
        <w:t xml:space="preserve">Il faut brancher votre carte en USB avant de lancer </w:t>
      </w:r>
      <w:proofErr w:type="spellStart"/>
      <w:r>
        <w:t>Thonny</w:t>
      </w:r>
      <w:proofErr w:type="spellEnd"/>
      <w:r>
        <w:t>.</w:t>
      </w:r>
    </w:p>
    <w:p w14:paraId="00353681" w14:textId="77777777" w:rsidR="00170F21" w:rsidRDefault="00170F21" w:rsidP="00E94767"/>
    <w:p w14:paraId="759791FF" w14:textId="34A00654" w:rsidR="00170F21" w:rsidRDefault="00170F21" w:rsidP="00E94767">
      <w:r>
        <w:t>La mémoire de la carte contient 2 programmes :</w:t>
      </w:r>
    </w:p>
    <w:p w14:paraId="28B1EA40" w14:textId="77777777" w:rsidR="00170F21" w:rsidRDefault="00170F21" w:rsidP="00E94767"/>
    <w:p w14:paraId="29C392CA" w14:textId="0BB0CD05" w:rsidR="00170F21" w:rsidRDefault="00170F21" w:rsidP="00170F21">
      <w:pPr>
        <w:pStyle w:val="Paragraphedeliste"/>
        <w:numPr>
          <w:ilvl w:val="0"/>
          <w:numId w:val="1"/>
        </w:numPr>
      </w:pPr>
      <w:r w:rsidRPr="00170F21">
        <w:rPr>
          <w:b/>
          <w:bCs/>
        </w:rPr>
        <w:t>boot.py</w:t>
      </w:r>
      <w:r>
        <w:t xml:space="preserve"> : qui est exécuté une seule fois lors du démarrage de la carte. </w:t>
      </w:r>
      <w:r w:rsidRPr="00170F21">
        <w:t>Cela inclut l'importation de bibliothèques, d'informations d'identification réseau, l'instanciation des broches, la connexion à votre réseau et d'autres configurations.</w:t>
      </w:r>
    </w:p>
    <w:p w14:paraId="260E6314" w14:textId="68596D1A" w:rsidR="00170F21" w:rsidRDefault="00170F21" w:rsidP="00170F21">
      <w:pPr>
        <w:pStyle w:val="Paragraphedeliste"/>
        <w:numPr>
          <w:ilvl w:val="0"/>
          <w:numId w:val="1"/>
        </w:numPr>
      </w:pPr>
      <w:r w:rsidRPr="00170F21">
        <w:rPr>
          <w:b/>
          <w:bCs/>
        </w:rPr>
        <w:t>main.py</w:t>
      </w:r>
      <w:r>
        <w:t> : qui contient le programme à exécuter.</w:t>
      </w:r>
    </w:p>
    <w:p w14:paraId="40A4399D" w14:textId="6C8B0B5B" w:rsidR="00C14D0A" w:rsidRDefault="00C14D0A" w:rsidP="00C14D0A">
      <w:pPr>
        <w:pStyle w:val="Paragraphedeliste"/>
      </w:pPr>
    </w:p>
    <w:p w14:paraId="1C68B2D1" w14:textId="6F55B2FE" w:rsidR="006F23CB" w:rsidRDefault="006F23CB" w:rsidP="006F23CB">
      <w:pPr>
        <w:pStyle w:val="Titre2"/>
      </w:pPr>
      <w:r>
        <w:t xml:space="preserve">Préparation de l’IDE </w:t>
      </w:r>
      <w:proofErr w:type="spellStart"/>
      <w:r>
        <w:t>Thonny</w:t>
      </w:r>
      <w:proofErr w:type="spellEnd"/>
    </w:p>
    <w:p w14:paraId="10DF9949" w14:textId="4EC92196" w:rsidR="00170F21" w:rsidRDefault="00C14D0A" w:rsidP="00E94767">
      <w:r w:rsidRPr="00C14D0A">
        <w:rPr>
          <w:noProof/>
        </w:rPr>
        <w:drawing>
          <wp:anchor distT="0" distB="0" distL="114300" distR="114300" simplePos="0" relativeHeight="251671552" behindDoc="0" locked="0" layoutInCell="1" allowOverlap="1" wp14:anchorId="4587219F" wp14:editId="4D68DE93">
            <wp:simplePos x="0" y="0"/>
            <wp:positionH relativeFrom="column">
              <wp:posOffset>3583988</wp:posOffset>
            </wp:positionH>
            <wp:positionV relativeFrom="paragraph">
              <wp:posOffset>274955</wp:posOffset>
            </wp:positionV>
            <wp:extent cx="2473325" cy="1002030"/>
            <wp:effectExtent l="0" t="0" r="3175" b="7620"/>
            <wp:wrapSquare wrapText="bothSides"/>
            <wp:docPr id="180338689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386890" name=""/>
                    <pic:cNvPicPr/>
                  </pic:nvPicPr>
                  <pic:blipFill rotWithShape="1">
                    <a:blip r:embed="rId13" cstate="print">
                      <a:extLst>
                        <a:ext uri="{28A0092B-C50C-407E-A947-70E740481C1C}">
                          <a14:useLocalDpi xmlns:a14="http://schemas.microsoft.com/office/drawing/2010/main" val="0"/>
                        </a:ext>
                      </a:extLst>
                    </a:blip>
                    <a:srcRect r="21762" b="64378"/>
                    <a:stretch/>
                  </pic:blipFill>
                  <pic:spPr bwMode="auto">
                    <a:xfrm>
                      <a:off x="0" y="0"/>
                      <a:ext cx="2473325" cy="10020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roofErr w:type="spellStart"/>
      <w:r w:rsidR="006F23CB">
        <w:t>Thonny</w:t>
      </w:r>
      <w:proofErr w:type="spellEnd"/>
      <w:r w:rsidR="006F23CB">
        <w:t xml:space="preserve"> est un IDE Python classique et il faut le paramétrer </w:t>
      </w:r>
      <w:r>
        <w:t>pour qu’il puisse gérer plus facilement la carte ESP8266 connectée.</w:t>
      </w:r>
    </w:p>
    <w:p w14:paraId="37251339" w14:textId="2578C4EF" w:rsidR="00C14D0A" w:rsidRDefault="00C14D0A" w:rsidP="00E94767"/>
    <w:p w14:paraId="3EEABB6C" w14:textId="1FED2C6A" w:rsidR="00C14D0A" w:rsidRDefault="00C14D0A" w:rsidP="00C14D0A">
      <w:pPr>
        <w:pStyle w:val="Paragraphedeliste"/>
        <w:numPr>
          <w:ilvl w:val="0"/>
          <w:numId w:val="4"/>
        </w:numPr>
      </w:pPr>
      <w:r>
        <w:t> Sélectionner Outils puis Options</w:t>
      </w:r>
    </w:p>
    <w:p w14:paraId="33ED051F" w14:textId="77777777" w:rsidR="00C14D0A" w:rsidRDefault="00C14D0A" w:rsidP="00C14D0A"/>
    <w:p w14:paraId="6DE5A451" w14:textId="77777777" w:rsidR="00C14D0A" w:rsidRDefault="00C14D0A" w:rsidP="00C14D0A"/>
    <w:p w14:paraId="5B312BF5" w14:textId="77777777" w:rsidR="00C14D0A" w:rsidRDefault="00C14D0A" w:rsidP="00C14D0A"/>
    <w:p w14:paraId="57912D78" w14:textId="77777777" w:rsidR="00C14D0A" w:rsidRDefault="00C14D0A" w:rsidP="00C14D0A"/>
    <w:p w14:paraId="0D7CEEF8" w14:textId="77777777" w:rsidR="00C14D0A" w:rsidRDefault="00C14D0A" w:rsidP="00C14D0A"/>
    <w:p w14:paraId="4AF43604" w14:textId="77777777" w:rsidR="00C14D0A" w:rsidRDefault="00C14D0A" w:rsidP="00C14D0A"/>
    <w:p w14:paraId="5F9D656A" w14:textId="776A1817" w:rsidR="00C14D0A" w:rsidRDefault="00C14D0A" w:rsidP="00C14D0A">
      <w:pPr>
        <w:pStyle w:val="Paragraphedeliste"/>
        <w:numPr>
          <w:ilvl w:val="0"/>
          <w:numId w:val="4"/>
        </w:numPr>
      </w:pPr>
      <w:r>
        <w:rPr>
          <w:noProof/>
        </w:rPr>
        <w:drawing>
          <wp:anchor distT="0" distB="0" distL="114300" distR="114300" simplePos="0" relativeHeight="251672576" behindDoc="0" locked="0" layoutInCell="1" allowOverlap="1" wp14:anchorId="1633217E" wp14:editId="33070FCC">
            <wp:simplePos x="0" y="0"/>
            <wp:positionH relativeFrom="margin">
              <wp:align>center</wp:align>
            </wp:positionH>
            <wp:positionV relativeFrom="paragraph">
              <wp:posOffset>537210</wp:posOffset>
            </wp:positionV>
            <wp:extent cx="3162787" cy="2518752"/>
            <wp:effectExtent l="0" t="0" r="0" b="0"/>
            <wp:wrapSquare wrapText="bothSides"/>
            <wp:docPr id="99033379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333798"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162787" cy="2518752"/>
                    </a:xfrm>
                    <a:prstGeom prst="rect">
                      <a:avLst/>
                    </a:prstGeom>
                  </pic:spPr>
                </pic:pic>
              </a:graphicData>
            </a:graphic>
            <wp14:sizeRelH relativeFrom="margin">
              <wp14:pctWidth>0</wp14:pctWidth>
            </wp14:sizeRelH>
            <wp14:sizeRelV relativeFrom="margin">
              <wp14:pctHeight>0</wp14:pctHeight>
            </wp14:sizeRelV>
          </wp:anchor>
        </w:drawing>
      </w:r>
      <w:r>
        <w:t xml:space="preserve"> Paramétrer l’interpréteur </w:t>
      </w:r>
      <w:proofErr w:type="spellStart"/>
      <w:r>
        <w:t>MicroPython</w:t>
      </w:r>
      <w:proofErr w:type="spellEnd"/>
      <w:r>
        <w:t xml:space="preserve"> (ESP8266) pour exécuter le code. Il faut également sélectionner le port COM sur lequel est connecté votre carte.</w:t>
      </w:r>
    </w:p>
    <w:p w14:paraId="55BE4AB0" w14:textId="77777777" w:rsidR="000C5819" w:rsidRPr="000C5819" w:rsidRDefault="000C5819" w:rsidP="000C5819"/>
    <w:p w14:paraId="5362AB01" w14:textId="77777777" w:rsidR="000C5819" w:rsidRPr="000C5819" w:rsidRDefault="000C5819" w:rsidP="000C5819"/>
    <w:p w14:paraId="41571B87" w14:textId="77777777" w:rsidR="000C5819" w:rsidRPr="000C5819" w:rsidRDefault="000C5819" w:rsidP="000C5819"/>
    <w:p w14:paraId="214FFD56" w14:textId="77777777" w:rsidR="000C5819" w:rsidRPr="000C5819" w:rsidRDefault="000C5819" w:rsidP="000C5819"/>
    <w:p w14:paraId="39261DD1" w14:textId="77777777" w:rsidR="000C5819" w:rsidRPr="000C5819" w:rsidRDefault="000C5819" w:rsidP="000C5819"/>
    <w:p w14:paraId="2D88F967" w14:textId="77777777" w:rsidR="000C5819" w:rsidRPr="000C5819" w:rsidRDefault="000C5819" w:rsidP="000C5819"/>
    <w:p w14:paraId="4D20EC55" w14:textId="77777777" w:rsidR="000C5819" w:rsidRPr="000C5819" w:rsidRDefault="000C5819" w:rsidP="000C5819"/>
    <w:p w14:paraId="2FECF89B" w14:textId="77777777" w:rsidR="000C5819" w:rsidRPr="000C5819" w:rsidRDefault="000C5819" w:rsidP="000C5819"/>
    <w:p w14:paraId="6AA94061" w14:textId="77777777" w:rsidR="000C5819" w:rsidRPr="000C5819" w:rsidRDefault="000C5819" w:rsidP="000C5819"/>
    <w:p w14:paraId="7B0B4314" w14:textId="77777777" w:rsidR="000C5819" w:rsidRPr="000C5819" w:rsidRDefault="000C5819" w:rsidP="000C5819"/>
    <w:p w14:paraId="357F34BA" w14:textId="77777777" w:rsidR="000C5819" w:rsidRPr="000C5819" w:rsidRDefault="000C5819" w:rsidP="000C5819"/>
    <w:p w14:paraId="3806B4D2" w14:textId="77777777" w:rsidR="000C5819" w:rsidRPr="000C5819" w:rsidRDefault="000C5819" w:rsidP="000C5819"/>
    <w:p w14:paraId="4A00675A" w14:textId="77777777" w:rsidR="000C5819" w:rsidRPr="000C5819" w:rsidRDefault="000C5819" w:rsidP="000C5819"/>
    <w:p w14:paraId="1A348911" w14:textId="77777777" w:rsidR="000C5819" w:rsidRPr="000C5819" w:rsidRDefault="000C5819" w:rsidP="000C5819"/>
    <w:p w14:paraId="490EEE14" w14:textId="77777777" w:rsidR="000C5819" w:rsidRDefault="000C5819" w:rsidP="000C5819"/>
    <w:p w14:paraId="3D9D1A4F" w14:textId="2FD4B589" w:rsidR="000C5819" w:rsidRDefault="000C5819" w:rsidP="000C5819">
      <w:r>
        <w:t xml:space="preserve">En cliquant sur l’onglet </w:t>
      </w:r>
      <w:r w:rsidRPr="000C5819">
        <w:rPr>
          <w:b/>
          <w:bCs/>
          <w:i/>
          <w:iCs/>
        </w:rPr>
        <w:t>Affichage</w:t>
      </w:r>
      <w:r>
        <w:t xml:space="preserve"> puis sur </w:t>
      </w:r>
      <w:r w:rsidRPr="000C5819">
        <w:rPr>
          <w:b/>
          <w:bCs/>
          <w:i/>
          <w:iCs/>
        </w:rPr>
        <w:t>fichiers</w:t>
      </w:r>
      <w:r>
        <w:t>, on peut avoir accès au</w:t>
      </w:r>
      <w:r w:rsidR="00D97EC6">
        <w:t>x</w:t>
      </w:r>
      <w:r>
        <w:t xml:space="preserve"> fichiers présent</w:t>
      </w:r>
      <w:r w:rsidR="00D97EC6">
        <w:t xml:space="preserve">s </w:t>
      </w:r>
      <w:r>
        <w:t>dans notre espace de travail et sur la carte.</w:t>
      </w:r>
    </w:p>
    <w:p w14:paraId="4C4825E5" w14:textId="77777777" w:rsidR="000C5819" w:rsidRDefault="000C5819" w:rsidP="000C5819"/>
    <w:p w14:paraId="24D629E6" w14:textId="77777777" w:rsidR="007318EC" w:rsidRDefault="007318EC" w:rsidP="000C5819"/>
    <w:p w14:paraId="2058F6E4" w14:textId="77777777" w:rsidR="007318EC" w:rsidRDefault="007318EC" w:rsidP="000C5819"/>
    <w:p w14:paraId="394FAB5B" w14:textId="728A5CE7" w:rsidR="000C5819" w:rsidRDefault="00D354C4" w:rsidP="000C5819">
      <w:r>
        <w:rPr>
          <w:noProof/>
        </w:rPr>
        <mc:AlternateContent>
          <mc:Choice Requires="wps">
            <w:drawing>
              <wp:anchor distT="0" distB="0" distL="114300" distR="114300" simplePos="0" relativeHeight="251675648" behindDoc="0" locked="0" layoutInCell="1" allowOverlap="1" wp14:anchorId="411B07F3" wp14:editId="0A07F504">
                <wp:simplePos x="0" y="0"/>
                <wp:positionH relativeFrom="column">
                  <wp:posOffset>1919263</wp:posOffset>
                </wp:positionH>
                <wp:positionV relativeFrom="paragraph">
                  <wp:posOffset>515767</wp:posOffset>
                </wp:positionV>
                <wp:extent cx="3991708" cy="1817077"/>
                <wp:effectExtent l="0" t="0" r="8890" b="0"/>
                <wp:wrapNone/>
                <wp:docPr id="1457449778" name="Rectangle 8"/>
                <wp:cNvGraphicFramePr/>
                <a:graphic xmlns:a="http://schemas.openxmlformats.org/drawingml/2006/main">
                  <a:graphicData uri="http://schemas.microsoft.com/office/word/2010/wordprocessingShape">
                    <wps:wsp>
                      <wps:cNvSpPr/>
                      <wps:spPr>
                        <a:xfrm>
                          <a:off x="0" y="0"/>
                          <a:ext cx="3991708" cy="1817077"/>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15DEDF3" id="Rectangle 8" o:spid="_x0000_s1026" style="position:absolute;margin-left:151.1pt;margin-top:40.6pt;width:314.3pt;height:143.1pt;z-index:2516756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" fillcolor="white [3212]" stroked="f" strokeweight="1pt"/>
            </w:pict>
          </mc:Fallback>
        </mc:AlternateContent>
      </w:r>
      <w:r w:rsidR="00D97EC6">
        <w:rPr>
          <w:noProof/>
        </w:rPr>
        <mc:AlternateContent>
          <mc:Choice Requires="wps">
            <w:drawing>
              <wp:anchor distT="0" distB="0" distL="114300" distR="114300" simplePos="0" relativeHeight="251674624" behindDoc="0" locked="0" layoutInCell="1" allowOverlap="1" wp14:anchorId="236B4147" wp14:editId="644018E5">
                <wp:simplePos x="0" y="0"/>
                <wp:positionH relativeFrom="column">
                  <wp:posOffset>1210359</wp:posOffset>
                </wp:positionH>
                <wp:positionV relativeFrom="paragraph">
                  <wp:posOffset>1553454</wp:posOffset>
                </wp:positionV>
                <wp:extent cx="1043354" cy="2121877"/>
                <wp:effectExtent l="38100" t="38100" r="23495" b="12065"/>
                <wp:wrapNone/>
                <wp:docPr id="1929862779" name="Connecteur droit avec flèche 7"/>
                <wp:cNvGraphicFramePr/>
                <a:graphic xmlns:a="http://schemas.openxmlformats.org/drawingml/2006/main">
                  <a:graphicData uri="http://schemas.microsoft.com/office/word/2010/wordprocessingShape">
                    <wps:wsp>
                      <wps:cNvCnPr/>
                      <wps:spPr>
                        <a:xfrm flipH="1" flipV="1">
                          <a:off x="0" y="0"/>
                          <a:ext cx="1043354" cy="2121877"/>
                        </a:xfrm>
                        <a:prstGeom prst="straightConnector1">
                          <a:avLst/>
                        </a:prstGeom>
                        <a:ln w="28575">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613A112" id="Connecteur droit avec flèche 7" o:spid="_x0000_s1026" type="#_x0000_t32" style="position:absolute;margin-left:95.3pt;margin-top:122.3pt;width:82.15pt;height:167.1pt;flip:x y;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" strokecolor="red" strokeweight="2.25pt">
                <v:stroke endarrow="block" joinstyle="miter"/>
              </v:shape>
            </w:pict>
          </mc:Fallback>
        </mc:AlternateContent>
      </w:r>
      <w:r w:rsidR="00D97EC6">
        <w:rPr>
          <w:noProof/>
        </w:rPr>
        <mc:AlternateContent>
          <mc:Choice Requires="wps">
            <w:drawing>
              <wp:anchor distT="0" distB="0" distL="114300" distR="114300" simplePos="0" relativeHeight="251673600" behindDoc="0" locked="0" layoutInCell="1" allowOverlap="1" wp14:anchorId="1E0C34E7" wp14:editId="30F5E432">
                <wp:simplePos x="0" y="0"/>
                <wp:positionH relativeFrom="column">
                  <wp:posOffset>-2980</wp:posOffset>
                </wp:positionH>
                <wp:positionV relativeFrom="paragraph">
                  <wp:posOffset>287362</wp:posOffset>
                </wp:positionV>
                <wp:extent cx="1658816" cy="1207477"/>
                <wp:effectExtent l="19050" t="19050" r="17780" b="12065"/>
                <wp:wrapNone/>
                <wp:docPr id="93180985" name="Rectangle 6"/>
                <wp:cNvGraphicFramePr/>
                <a:graphic xmlns:a="http://schemas.openxmlformats.org/drawingml/2006/main">
                  <a:graphicData uri="http://schemas.microsoft.com/office/word/2010/wordprocessingShape">
                    <wps:wsp>
                      <wps:cNvSpPr/>
                      <wps:spPr>
                        <a:xfrm>
                          <a:off x="0" y="0"/>
                          <a:ext cx="1658816" cy="1207477"/>
                        </a:xfrm>
                        <a:prstGeom prst="rect">
                          <a:avLst/>
                        </a:prstGeom>
                        <a:noFill/>
                        <a:ln w="28575">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F15D76A" id="Rectangle 6" o:spid="_x0000_s1026" style="position:absolute;margin-left:-.25pt;margin-top:22.65pt;width:130.6pt;height:95.1pt;z-index:251673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" filled="f" strokecolor="red" strokeweight="2.25pt"/>
            </w:pict>
          </mc:Fallback>
        </mc:AlternateContent>
      </w:r>
      <w:r w:rsidR="00D97EC6" w:rsidRPr="00D97EC6">
        <w:rPr>
          <w:noProof/>
        </w:rPr>
        <w:drawing>
          <wp:inline distT="0" distB="0" distL="0" distR="0" wp14:anchorId="62107685" wp14:editId="4A123287">
            <wp:extent cx="6110187" cy="3245826"/>
            <wp:effectExtent l="19050" t="19050" r="24130" b="12065"/>
            <wp:docPr id="144297474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974741" name=""/>
                    <pic:cNvPicPr/>
                  </pic:nvPicPr>
                  <pic:blipFill>
                    <a:blip r:embed="rId15"/>
                    <a:stretch>
                      <a:fillRect/>
                    </a:stretch>
                  </pic:blipFill>
                  <pic:spPr>
                    <a:xfrm>
                      <a:off x="0" y="0"/>
                      <a:ext cx="6117985" cy="3249968"/>
                    </a:xfrm>
                    <a:prstGeom prst="rect">
                      <a:avLst/>
                    </a:prstGeom>
                    <a:ln>
                      <a:solidFill>
                        <a:schemeClr val="accent1"/>
                      </a:solidFill>
                    </a:ln>
                  </pic:spPr>
                </pic:pic>
              </a:graphicData>
            </a:graphic>
          </wp:inline>
        </w:drawing>
      </w:r>
    </w:p>
    <w:p w14:paraId="59EAA8FF" w14:textId="77777777" w:rsidR="00D97EC6" w:rsidRDefault="00D97EC6" w:rsidP="000C5819"/>
    <w:p w14:paraId="43EF6859" w14:textId="59B957DD" w:rsidR="00D97EC6" w:rsidRDefault="00D97EC6" w:rsidP="00D97EC6">
      <w:pPr>
        <w:pStyle w:val="Titre2"/>
      </w:pPr>
      <w:r>
        <w:t>La programmation</w:t>
      </w:r>
    </w:p>
    <w:p w14:paraId="000430E7" w14:textId="5E2BE6B2" w:rsidR="00D97EC6" w:rsidRDefault="00D97EC6" w:rsidP="00D97EC6">
      <w:pPr>
        <w:pStyle w:val="Paragraphedeliste"/>
        <w:numPr>
          <w:ilvl w:val="0"/>
          <w:numId w:val="4"/>
        </w:numPr>
      </w:pPr>
      <w:r>
        <w:t xml:space="preserve">  Dans l’explorateur de fichier de </w:t>
      </w:r>
      <w:proofErr w:type="spellStart"/>
      <w:r>
        <w:t>Thonny</w:t>
      </w:r>
      <w:proofErr w:type="spellEnd"/>
      <w:r>
        <w:t xml:space="preserve">, ouvrir les fichiers </w:t>
      </w:r>
      <w:r w:rsidRPr="00D97EC6">
        <w:rPr>
          <w:b/>
          <w:bCs/>
        </w:rPr>
        <w:t>main</w:t>
      </w:r>
      <w:r w:rsidR="007F0742">
        <w:rPr>
          <w:b/>
          <w:bCs/>
        </w:rPr>
        <w:t>_eleve</w:t>
      </w:r>
      <w:r w:rsidRPr="00D97EC6">
        <w:rPr>
          <w:b/>
          <w:bCs/>
        </w:rPr>
        <w:t>.py</w:t>
      </w:r>
      <w:r>
        <w:t xml:space="preserve"> et </w:t>
      </w:r>
      <w:r w:rsidRPr="00D97EC6">
        <w:rPr>
          <w:b/>
          <w:bCs/>
        </w:rPr>
        <w:t>boot</w:t>
      </w:r>
      <w:r w:rsidR="007F0742">
        <w:rPr>
          <w:b/>
          <w:bCs/>
        </w:rPr>
        <w:t>_eleve</w:t>
      </w:r>
      <w:r w:rsidRPr="00D97EC6">
        <w:rPr>
          <w:b/>
          <w:bCs/>
        </w:rPr>
        <w:t>.py</w:t>
      </w:r>
      <w:r>
        <w:t xml:space="preserve"> présent dans votre espace de travail.</w:t>
      </w:r>
    </w:p>
    <w:p w14:paraId="7F92A1EE" w14:textId="3912FFD0" w:rsidR="006D0633" w:rsidRDefault="00CE6EE7" w:rsidP="00CE6EE7">
      <w:pPr>
        <w:pStyle w:val="Titre2"/>
      </w:pPr>
      <w:r>
        <w:t>Boot.py</w:t>
      </w:r>
    </w:p>
    <w:p w14:paraId="699C44B8" w14:textId="025D67BF" w:rsidR="006D0633" w:rsidRDefault="006D0633" w:rsidP="00D97EC6">
      <w:pPr>
        <w:pStyle w:val="Paragraphedeliste"/>
        <w:numPr>
          <w:ilvl w:val="0"/>
          <w:numId w:val="4"/>
        </w:numPr>
      </w:pPr>
      <w:r>
        <w:t> Analyser le script à l’aide des commentaires et de l’aide du professeur.</w:t>
      </w:r>
    </w:p>
    <w:p w14:paraId="177A063B" w14:textId="77777777" w:rsidR="006D0633" w:rsidRDefault="006D0633" w:rsidP="006D0633"/>
    <w:p w14:paraId="4D4EB414" w14:textId="77777777" w:rsidR="006D0633" w:rsidRDefault="006D0633" w:rsidP="006D0633"/>
    <w:p w14:paraId="7B267839" w14:textId="77777777" w:rsidR="006D0633" w:rsidRDefault="006D0633" w:rsidP="006D0633"/>
    <w:p w14:paraId="16004FA1" w14:textId="77777777" w:rsidR="006D0633" w:rsidRDefault="006D0633" w:rsidP="00D97EC6">
      <w:pPr>
        <w:pStyle w:val="Paragraphedeliste"/>
        <w:numPr>
          <w:ilvl w:val="0"/>
          <w:numId w:val="4"/>
        </w:numPr>
      </w:pPr>
      <w:r>
        <w:t> Compléter la ligne 14 du programme avec le numéro de la broche (</w:t>
      </w:r>
      <w:r w:rsidRPr="00CE6EE7">
        <w:rPr>
          <w:u w:val="single"/>
        </w:rPr>
        <w:t>numérotation GPIO</w:t>
      </w:r>
      <w:r>
        <w:t>) sur laquelle est connectée l’anode de la LED.</w:t>
      </w:r>
    </w:p>
    <w:p w14:paraId="70B9BFB6" w14:textId="77777777" w:rsidR="006D0633" w:rsidRDefault="006D0633" w:rsidP="006D0633">
      <w:pPr>
        <w:pStyle w:val="Paragraphedeliste"/>
      </w:pPr>
    </w:p>
    <w:p w14:paraId="078653FB" w14:textId="58708C0D" w:rsidR="00D354C4" w:rsidRDefault="006D0633" w:rsidP="006D0633">
      <w:pPr>
        <w:pStyle w:val="Paragraphedeliste"/>
      </w:pPr>
      <w:r>
        <w:rPr>
          <w:noProof/>
        </w:rPr>
        <w:drawing>
          <wp:inline distT="0" distB="0" distL="0" distR="0" wp14:anchorId="2BCAF6E8" wp14:editId="4EB15DB7">
            <wp:extent cx="5756910" cy="1062990"/>
            <wp:effectExtent l="0" t="0" r="0" b="3810"/>
            <wp:docPr id="170596316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963164" name=""/>
                    <pic:cNvPicPr/>
                  </pic:nvPicPr>
                  <pic:blipFill>
                    <a:blip r:embed="rId16"/>
                    <a:stretch>
                      <a:fillRect/>
                    </a:stretch>
                  </pic:blipFill>
                  <pic:spPr>
                    <a:xfrm>
                      <a:off x="0" y="0"/>
                      <a:ext cx="5756910" cy="1062990"/>
                    </a:xfrm>
                    <a:prstGeom prst="rect">
                      <a:avLst/>
                    </a:prstGeom>
                  </pic:spPr>
                </pic:pic>
              </a:graphicData>
            </a:graphic>
          </wp:inline>
        </w:drawing>
      </w:r>
    </w:p>
    <w:p w14:paraId="416B3780" w14:textId="77777777" w:rsidR="006D0633" w:rsidRDefault="006D0633" w:rsidP="006D0633">
      <w:pPr>
        <w:pStyle w:val="Paragraphedeliste"/>
      </w:pPr>
    </w:p>
    <w:p w14:paraId="42D02822" w14:textId="7EB8C511" w:rsidR="006D0633" w:rsidRDefault="006D0633" w:rsidP="006D0633">
      <w:pPr>
        <w:pStyle w:val="Paragraphedeliste"/>
        <w:numPr>
          <w:ilvl w:val="0"/>
          <w:numId w:val="4"/>
        </w:numPr>
      </w:pPr>
      <w:r>
        <w:t>  Compléter les lignes 27 et 29 avec les caractéristiques du réseau wifi disponible :</w:t>
      </w:r>
    </w:p>
    <w:p w14:paraId="1EBFCA02" w14:textId="1486B5E5" w:rsidR="006D0633" w:rsidRDefault="006D0633" w:rsidP="006D0633">
      <w:pPr>
        <w:ind w:left="2832"/>
        <w:rPr>
          <w:b/>
          <w:bCs/>
        </w:rPr>
      </w:pPr>
      <w:r>
        <w:t>SSID (</w:t>
      </w:r>
      <w:r w:rsidRPr="006D0633">
        <w:t>Service Set Identifier</w:t>
      </w:r>
      <w:r>
        <w:t>) :</w:t>
      </w:r>
      <w:r>
        <w:tab/>
      </w:r>
      <w:proofErr w:type="spellStart"/>
      <w:r w:rsidRPr="006D0633">
        <w:rPr>
          <w:b/>
          <w:bCs/>
        </w:rPr>
        <w:t>speSINaragon</w:t>
      </w:r>
      <w:proofErr w:type="spellEnd"/>
    </w:p>
    <w:p w14:paraId="665765AB" w14:textId="105C40A5" w:rsidR="006D0633" w:rsidRDefault="006D0633" w:rsidP="006D0633">
      <w:pPr>
        <w:ind w:left="2832"/>
        <w:rPr>
          <w:b/>
          <w:bCs/>
        </w:rPr>
      </w:pPr>
      <w:proofErr w:type="spellStart"/>
      <w:r>
        <w:t>Password</w:t>
      </w:r>
      <w:proofErr w:type="spellEnd"/>
      <w:r>
        <w:t xml:space="preserve"> : </w:t>
      </w:r>
      <w:r>
        <w:tab/>
      </w:r>
      <w:r>
        <w:tab/>
      </w:r>
      <w:r>
        <w:tab/>
      </w:r>
      <w:r w:rsidRPr="006D0633">
        <w:rPr>
          <w:b/>
          <w:bCs/>
        </w:rPr>
        <w:t>aragonSIN</w:t>
      </w:r>
      <w:proofErr w:type="gramStart"/>
      <w:r w:rsidRPr="006D0633">
        <w:rPr>
          <w:b/>
          <w:bCs/>
        </w:rPr>
        <w:t>2022!!</w:t>
      </w:r>
      <w:proofErr w:type="gramEnd"/>
    </w:p>
    <w:p w14:paraId="709643E8" w14:textId="77777777" w:rsidR="006D0633" w:rsidRDefault="006D0633" w:rsidP="006D0633">
      <w:pPr>
        <w:rPr>
          <w:b/>
          <w:bCs/>
        </w:rPr>
      </w:pPr>
    </w:p>
    <w:p w14:paraId="6E034D7F" w14:textId="11CBCE70" w:rsidR="000F79C1" w:rsidRDefault="000F79C1" w:rsidP="000F79C1">
      <w:pPr>
        <w:pStyle w:val="Paragraphedeliste"/>
        <w:numPr>
          <w:ilvl w:val="0"/>
          <w:numId w:val="4"/>
        </w:numPr>
      </w:pPr>
      <w:r>
        <w:t xml:space="preserve">  Sélectionner « enregistrer sous… » et sauvegarder votre programme sur la carte en le nommant </w:t>
      </w:r>
      <w:r>
        <w:rPr>
          <w:b/>
          <w:bCs/>
        </w:rPr>
        <w:t>boot.py</w:t>
      </w:r>
    </w:p>
    <w:p w14:paraId="77012A4A" w14:textId="77777777" w:rsidR="000F79C1" w:rsidRDefault="000F79C1" w:rsidP="000F79C1"/>
    <w:p w14:paraId="16E34D2D" w14:textId="4375F2AA" w:rsidR="00CE6EE7" w:rsidRDefault="00CE6EE7" w:rsidP="00CE6EE7">
      <w:pPr>
        <w:pStyle w:val="Titre2"/>
      </w:pPr>
      <w:r>
        <w:lastRenderedPageBreak/>
        <w:t>Main.py</w:t>
      </w:r>
    </w:p>
    <w:p w14:paraId="58067DD0" w14:textId="2131FFF4" w:rsidR="007547D0" w:rsidRPr="007547D0" w:rsidRDefault="007547D0" w:rsidP="007547D0">
      <w:pPr>
        <w:rPr>
          <w:i/>
          <w:iCs/>
        </w:rPr>
      </w:pPr>
      <w:r w:rsidRPr="007547D0">
        <w:rPr>
          <w:i/>
          <w:iCs/>
        </w:rPr>
        <w:t>Remarque : Cette partie permet de comprendre la structure du fichier. Il est conseillé de bien prendre le temps d’analyser ce fichier afin de permettre sa modification dans la partie suivante.</w:t>
      </w:r>
    </w:p>
    <w:p w14:paraId="66635A2F" w14:textId="07E9AB04" w:rsidR="007547D0" w:rsidRPr="007547D0" w:rsidRDefault="008F76AC" w:rsidP="007547D0">
      <w:r w:rsidRPr="00333FE2">
        <w:rPr>
          <w:noProof/>
        </w:rPr>
        <w:drawing>
          <wp:anchor distT="0" distB="0" distL="114300" distR="114300" simplePos="0" relativeHeight="251676672" behindDoc="0" locked="0" layoutInCell="1" allowOverlap="1" wp14:anchorId="60EF38BA" wp14:editId="6E4F5C8A">
            <wp:simplePos x="0" y="0"/>
            <wp:positionH relativeFrom="column">
              <wp:posOffset>4242386</wp:posOffset>
            </wp:positionH>
            <wp:positionV relativeFrom="paragraph">
              <wp:posOffset>23251</wp:posOffset>
            </wp:positionV>
            <wp:extent cx="1978660" cy="1545590"/>
            <wp:effectExtent l="19050" t="19050" r="21590" b="16510"/>
            <wp:wrapSquare wrapText="bothSides"/>
            <wp:docPr id="82998704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987048"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978660" cy="1545590"/>
                    </a:xfrm>
                    <a:prstGeom prst="rect">
                      <a:avLst/>
                    </a:prstGeom>
                    <a:ln>
                      <a:solidFill>
                        <a:schemeClr val="accent1"/>
                      </a:solidFill>
                    </a:ln>
                  </pic:spPr>
                </pic:pic>
              </a:graphicData>
            </a:graphic>
            <wp14:sizeRelH relativeFrom="margin">
              <wp14:pctWidth>0</wp14:pctWidth>
            </wp14:sizeRelH>
            <wp14:sizeRelV relativeFrom="margin">
              <wp14:pctHeight>0</wp14:pctHeight>
            </wp14:sizeRelV>
          </wp:anchor>
        </w:drawing>
      </w:r>
    </w:p>
    <w:p w14:paraId="3E712CF4" w14:textId="6A20D073" w:rsidR="00CE6EE7" w:rsidRDefault="00333FE2" w:rsidP="00CE6EE7">
      <w:r>
        <w:t xml:space="preserve">Le fichier </w:t>
      </w:r>
      <w:r w:rsidRPr="00647E3B">
        <w:rPr>
          <w:b/>
          <w:bCs/>
        </w:rPr>
        <w:t>main.py</w:t>
      </w:r>
      <w:r>
        <w:t xml:space="preserve"> permet </w:t>
      </w:r>
      <w:r w:rsidR="007318EC">
        <w:t>entre autres,</w:t>
      </w:r>
      <w:r>
        <w:t xml:space="preserve"> de stocker et d’afficher sur le client</w:t>
      </w:r>
      <w:r w:rsidR="007318EC">
        <w:t>,</w:t>
      </w:r>
      <w:r>
        <w:t xml:space="preserve"> la page web permettant de piloter le système</w:t>
      </w:r>
      <w:r w:rsidR="007318EC">
        <w:t>.</w:t>
      </w:r>
    </w:p>
    <w:p w14:paraId="6FF91755" w14:textId="77777777" w:rsidR="007318EC" w:rsidRDefault="007318EC" w:rsidP="00CE6EE7"/>
    <w:p w14:paraId="3F9E0872" w14:textId="0178AECC" w:rsidR="007318EC" w:rsidRPr="00585177" w:rsidRDefault="007318EC" w:rsidP="007318EC">
      <w:pPr>
        <w:pStyle w:val="Paragraphedeliste"/>
        <w:numPr>
          <w:ilvl w:val="0"/>
          <w:numId w:val="1"/>
        </w:numPr>
        <w:rPr>
          <w:color w:val="4472C4" w:themeColor="accent1"/>
        </w:rPr>
      </w:pPr>
      <w:r w:rsidRPr="00585177">
        <w:rPr>
          <w:color w:val="4472C4" w:themeColor="accent1"/>
        </w:rPr>
        <w:t xml:space="preserve">La fonction </w:t>
      </w:r>
      <w:proofErr w:type="spellStart"/>
      <w:r w:rsidRPr="00585177">
        <w:rPr>
          <w:b/>
          <w:bCs/>
          <w:color w:val="4472C4" w:themeColor="accent1"/>
        </w:rPr>
        <w:t>web_</w:t>
      </w:r>
      <w:proofErr w:type="gramStart"/>
      <w:r w:rsidRPr="00585177">
        <w:rPr>
          <w:b/>
          <w:bCs/>
          <w:color w:val="4472C4" w:themeColor="accent1"/>
        </w:rPr>
        <w:t>page</w:t>
      </w:r>
      <w:proofErr w:type="spellEnd"/>
      <w:r w:rsidRPr="00585177">
        <w:rPr>
          <w:b/>
          <w:bCs/>
          <w:color w:val="4472C4" w:themeColor="accent1"/>
        </w:rPr>
        <w:t>(</w:t>
      </w:r>
      <w:proofErr w:type="gramEnd"/>
      <w:r w:rsidRPr="00585177">
        <w:rPr>
          <w:b/>
          <w:bCs/>
          <w:color w:val="4472C4" w:themeColor="accent1"/>
        </w:rPr>
        <w:t>) :</w:t>
      </w:r>
    </w:p>
    <w:p w14:paraId="787DF918" w14:textId="4B73F4DE" w:rsidR="007318EC" w:rsidRDefault="007318EC" w:rsidP="007318EC">
      <w:r>
        <w:t>Cette fonction python permet d’afficher la page web du serveur.</w:t>
      </w:r>
    </w:p>
    <w:p w14:paraId="380D2C63" w14:textId="41ED4BA2" w:rsidR="007318EC" w:rsidRDefault="00FF0DD5" w:rsidP="007318EC">
      <w:r>
        <w:t xml:space="preserve">Elle teste l’état de la LED (ON ou OFF) et le stocke dans une variable </w:t>
      </w:r>
      <w:proofErr w:type="spellStart"/>
      <w:r>
        <w:rPr>
          <w:b/>
          <w:bCs/>
          <w:i/>
          <w:iCs/>
        </w:rPr>
        <w:t>gpio_state</w:t>
      </w:r>
      <w:proofErr w:type="spellEnd"/>
      <w:r>
        <w:t xml:space="preserve"> au format texte</w:t>
      </w:r>
      <w:r w:rsidR="001A0563">
        <w:t>.</w:t>
      </w:r>
    </w:p>
    <w:p w14:paraId="7B6BBD0D" w14:textId="77777777" w:rsidR="001A0563" w:rsidRDefault="001A0563" w:rsidP="007318EC"/>
    <w:p w14:paraId="1977752B" w14:textId="41D5E27A" w:rsidR="001A0563" w:rsidRDefault="008F76AC" w:rsidP="007318EC">
      <w:r>
        <w:rPr>
          <w:noProof/>
        </w:rPr>
        <w:drawing>
          <wp:anchor distT="0" distB="0" distL="114300" distR="114300" simplePos="0" relativeHeight="251678720" behindDoc="0" locked="0" layoutInCell="1" allowOverlap="1" wp14:anchorId="3384D92F" wp14:editId="48D61B7F">
            <wp:simplePos x="0" y="0"/>
            <wp:positionH relativeFrom="margin">
              <wp:posOffset>33557</wp:posOffset>
            </wp:positionH>
            <wp:positionV relativeFrom="paragraph">
              <wp:posOffset>308854</wp:posOffset>
            </wp:positionV>
            <wp:extent cx="3637280" cy="807085"/>
            <wp:effectExtent l="19050" t="19050" r="20320" b="12065"/>
            <wp:wrapSquare wrapText="bothSides"/>
            <wp:docPr id="60185228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852287"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637280" cy="807085"/>
                    </a:xfrm>
                    <a:prstGeom prst="rect">
                      <a:avLst/>
                    </a:prstGeom>
                    <a:ln>
                      <a:solidFill>
                        <a:schemeClr val="accent1"/>
                      </a:solidFill>
                    </a:ln>
                  </pic:spPr>
                </pic:pic>
              </a:graphicData>
            </a:graphic>
            <wp14:sizeRelH relativeFrom="margin">
              <wp14:pctWidth>0</wp14:pctWidth>
            </wp14:sizeRelH>
            <wp14:sizeRelV relativeFrom="margin">
              <wp14:pctHeight>0</wp14:pctHeight>
            </wp14:sizeRelV>
          </wp:anchor>
        </w:drawing>
      </w:r>
      <w:r w:rsidR="00647E3B" w:rsidRPr="007318EC">
        <w:rPr>
          <w:noProof/>
        </w:rPr>
        <w:drawing>
          <wp:anchor distT="0" distB="0" distL="114300" distR="114300" simplePos="0" relativeHeight="251677696" behindDoc="0" locked="0" layoutInCell="1" allowOverlap="1" wp14:anchorId="16B717BE" wp14:editId="0C7DB3D6">
            <wp:simplePos x="0" y="0"/>
            <wp:positionH relativeFrom="column">
              <wp:posOffset>3912089</wp:posOffset>
            </wp:positionH>
            <wp:positionV relativeFrom="paragraph">
              <wp:posOffset>208915</wp:posOffset>
            </wp:positionV>
            <wp:extent cx="2243455" cy="939165"/>
            <wp:effectExtent l="19050" t="19050" r="23495" b="13335"/>
            <wp:wrapSquare wrapText="bothSides"/>
            <wp:docPr id="50126573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265739"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243455" cy="939165"/>
                    </a:xfrm>
                    <a:prstGeom prst="rect">
                      <a:avLst/>
                    </a:prstGeom>
                    <a:ln>
                      <a:solidFill>
                        <a:schemeClr val="accent1"/>
                      </a:solidFill>
                    </a:ln>
                  </pic:spPr>
                </pic:pic>
              </a:graphicData>
            </a:graphic>
            <wp14:sizeRelH relativeFrom="margin">
              <wp14:pctWidth>0</wp14:pctWidth>
            </wp14:sizeRelH>
            <wp14:sizeRelV relativeFrom="margin">
              <wp14:pctHeight>0</wp14:pctHeight>
            </wp14:sizeRelV>
          </wp:anchor>
        </w:drawing>
      </w:r>
      <w:r w:rsidR="001A0563">
        <w:t>Cette variable est utilisée dans le fichier html de la page web.</w:t>
      </w:r>
    </w:p>
    <w:p w14:paraId="542725C0" w14:textId="5F2AD8CB" w:rsidR="001A0563" w:rsidRDefault="001A0563" w:rsidP="007318EC"/>
    <w:p w14:paraId="747C4EED" w14:textId="737E8163" w:rsidR="00585177" w:rsidRPr="00585177" w:rsidRDefault="00585177" w:rsidP="00585177">
      <w:pPr>
        <w:pStyle w:val="Paragraphedeliste"/>
        <w:numPr>
          <w:ilvl w:val="0"/>
          <w:numId w:val="1"/>
        </w:numPr>
        <w:rPr>
          <w:color w:val="4472C4" w:themeColor="accent1"/>
        </w:rPr>
      </w:pPr>
      <w:r>
        <w:rPr>
          <w:color w:val="4472C4" w:themeColor="accent1"/>
        </w:rPr>
        <w:t xml:space="preserve">Création du socket de connexion </w:t>
      </w:r>
      <w:r w:rsidRPr="00585177">
        <w:rPr>
          <w:b/>
          <w:bCs/>
          <w:color w:val="4472C4" w:themeColor="accent1"/>
        </w:rPr>
        <w:t>:</w:t>
      </w:r>
    </w:p>
    <w:p w14:paraId="510A21BD" w14:textId="05A7D047" w:rsidR="001B1F54" w:rsidRDefault="00585177" w:rsidP="001B1F54">
      <w:r>
        <w:t>Un socket ? une chaussette ??</w:t>
      </w:r>
    </w:p>
    <w:p w14:paraId="6EE7F292" w14:textId="17ED1D2D" w:rsidR="00585177" w:rsidRDefault="00585177" w:rsidP="001B1F54">
      <w:r>
        <w:rPr>
          <w:noProof/>
        </w:rPr>
        <mc:AlternateContent>
          <mc:Choice Requires="wps">
            <w:drawing>
              <wp:anchor distT="0" distB="0" distL="114300" distR="114300" simplePos="0" relativeHeight="251680768" behindDoc="0" locked="0" layoutInCell="1" allowOverlap="1" wp14:anchorId="28C7BA7C" wp14:editId="16FB06B9">
                <wp:simplePos x="0" y="0"/>
                <wp:positionH relativeFrom="column">
                  <wp:posOffset>5418895</wp:posOffset>
                </wp:positionH>
                <wp:positionV relativeFrom="paragraph">
                  <wp:posOffset>695227</wp:posOffset>
                </wp:positionV>
                <wp:extent cx="714814" cy="257907"/>
                <wp:effectExtent l="0" t="0" r="28575" b="27940"/>
                <wp:wrapNone/>
                <wp:docPr id="1498414276" name="Zone de texte 1"/>
                <wp:cNvGraphicFramePr/>
                <a:graphic xmlns:a="http://schemas.openxmlformats.org/drawingml/2006/main">
                  <a:graphicData uri="http://schemas.microsoft.com/office/word/2010/wordprocessingShape">
                    <wps:wsp>
                      <wps:cNvSpPr txBox="1"/>
                      <wps:spPr>
                        <a:xfrm>
                          <a:off x="0" y="0"/>
                          <a:ext cx="714814" cy="257907"/>
                        </a:xfrm>
                        <a:prstGeom prst="rect">
                          <a:avLst/>
                        </a:prstGeom>
                        <a:noFill/>
                        <a:ln w="6350">
                          <a:solidFill>
                            <a:schemeClr val="accent1"/>
                          </a:solidFill>
                        </a:ln>
                      </wps:spPr>
                      <wps:txbx>
                        <w:txbxContent>
                          <w:p w14:paraId="65C113E2" w14:textId="60244B98" w:rsidR="00585177" w:rsidRPr="00585177" w:rsidRDefault="00585177">
                            <w:pPr>
                              <w:rPr>
                                <w:sz w:val="18"/>
                                <w:szCs w:val="18"/>
                              </w:rPr>
                            </w:pPr>
                            <w:proofErr w:type="spellStart"/>
                            <w:proofErr w:type="gramStart"/>
                            <w:r w:rsidRPr="00585177">
                              <w:rPr>
                                <w:sz w:val="18"/>
                                <w:szCs w:val="18"/>
                              </w:rPr>
                              <w:t>wik</w:t>
                            </w:r>
                            <w:r>
                              <w:rPr>
                                <w:sz w:val="18"/>
                                <w:szCs w:val="18"/>
                              </w:rPr>
                              <w:t>i</w:t>
                            </w:r>
                            <w:r w:rsidRPr="00585177">
                              <w:rPr>
                                <w:sz w:val="18"/>
                                <w:szCs w:val="18"/>
                              </w:rPr>
                              <w:t>pedia</w:t>
                            </w:r>
                            <w:proofErr w:type="spellEnd"/>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C7BA7C" id="Zone de texte 1" o:spid="_x0000_s1056" type="#_x0000_t202" style="position:absolute;margin-left:426.7pt;margin-top:54.75pt;width:56.3pt;height:20.3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" filled="f" strokecolor="#4472c4 [3204]" strokeweight=".5pt">
                <v:textbox>
                  <w:txbxContent>
                    <w:p w14:paraId="65C113E2" w14:textId="60244B98" w:rsidR="00585177" w:rsidRPr="00585177" w:rsidRDefault="00585177">
                      <w:pPr>
                        <w:rPr>
                          <w:sz w:val="18"/>
                          <w:szCs w:val="18"/>
                        </w:rPr>
                      </w:pPr>
                      <w:proofErr w:type="spellStart"/>
                      <w:proofErr w:type="gramStart"/>
                      <w:r w:rsidRPr="00585177">
                        <w:rPr>
                          <w:sz w:val="18"/>
                          <w:szCs w:val="18"/>
                        </w:rPr>
                        <w:t>wik</w:t>
                      </w:r>
                      <w:r>
                        <w:rPr>
                          <w:sz w:val="18"/>
                          <w:szCs w:val="18"/>
                        </w:rPr>
                        <w:t>i</w:t>
                      </w:r>
                      <w:r w:rsidRPr="00585177">
                        <w:rPr>
                          <w:sz w:val="18"/>
                          <w:szCs w:val="18"/>
                        </w:rPr>
                        <w:t>pedia</w:t>
                      </w:r>
                      <w:proofErr w:type="spellEnd"/>
                      <w:proofErr w:type="gramEnd"/>
                    </w:p>
                  </w:txbxContent>
                </v:textbox>
              </v:shape>
            </w:pict>
          </mc:Fallback>
        </mc:AlternateContent>
      </w:r>
      <w:r w:rsidRPr="00585177">
        <w:rPr>
          <w:noProof/>
        </w:rPr>
        <w:drawing>
          <wp:anchor distT="0" distB="0" distL="114300" distR="114300" simplePos="0" relativeHeight="251679744" behindDoc="0" locked="0" layoutInCell="1" allowOverlap="1" wp14:anchorId="6BFBABC4" wp14:editId="0F6E108D">
            <wp:simplePos x="0" y="0"/>
            <wp:positionH relativeFrom="column">
              <wp:posOffset>2785940</wp:posOffset>
            </wp:positionH>
            <wp:positionV relativeFrom="paragraph">
              <wp:posOffset>661230</wp:posOffset>
            </wp:positionV>
            <wp:extent cx="3404870" cy="918210"/>
            <wp:effectExtent l="19050" t="19050" r="24130" b="15240"/>
            <wp:wrapSquare wrapText="bothSides"/>
            <wp:docPr id="68945832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458325"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404870" cy="918210"/>
                    </a:xfrm>
                    <a:prstGeom prst="rect">
                      <a:avLst/>
                    </a:prstGeom>
                    <a:ln>
                      <a:solidFill>
                        <a:schemeClr val="accent1"/>
                      </a:solidFill>
                    </a:ln>
                  </pic:spPr>
                </pic:pic>
              </a:graphicData>
            </a:graphic>
            <wp14:sizeRelH relativeFrom="margin">
              <wp14:pctWidth>0</wp14:pctWidth>
            </wp14:sizeRelH>
            <wp14:sizeRelV relativeFrom="margin">
              <wp14:pctHeight>0</wp14:pctHeight>
            </wp14:sizeRelV>
          </wp:anchor>
        </w:drawing>
      </w:r>
      <w:r>
        <w:t>Dans le fichier boot.py, nous avons demandé au serveur DHCP d’attribuer une adresse IP à notre carte ESP. Cependant, il est également nécessaire de définir un port de connexion. En effet, le port de connexion détermine l’application ou le service mise en œuvre dans notre serveur (l’ESP donc).</w:t>
      </w:r>
    </w:p>
    <w:p w14:paraId="122D95CF" w14:textId="69FFDDCE" w:rsidR="00585177" w:rsidRPr="001B1F54" w:rsidRDefault="00585177" w:rsidP="001B1F54">
      <w:r>
        <w:t>Ici, on souhaite héberger un site web et donc utiliser le protocole HTTP. Ce protocole est rattaché au port système 80.</w:t>
      </w:r>
    </w:p>
    <w:p w14:paraId="3B7404B0" w14:textId="40A86516" w:rsidR="001B1F54" w:rsidRDefault="001B1F54" w:rsidP="001B1F54"/>
    <w:p w14:paraId="1064BF45" w14:textId="2559CA89" w:rsidR="00F47F05" w:rsidRDefault="00F47F05" w:rsidP="001B1F54">
      <w:r>
        <w:t xml:space="preserve">Cela signifie que lorsque l’on se connecte avec navigateur web, il envoie deux informations : l’adresse IP du serveur et le numéro de protocole 80 correspondant au HTTP. </w:t>
      </w:r>
    </w:p>
    <w:p w14:paraId="003B8511" w14:textId="77777777" w:rsidR="00F47F05" w:rsidRDefault="00F47F05" w:rsidP="001B1F54">
      <w:r>
        <w:t xml:space="preserve">Il faut donc lier 2 données pour notre serveur, son adresse IP et le numéro de port 80. </w:t>
      </w:r>
    </w:p>
    <w:p w14:paraId="196799F0" w14:textId="07168DF7" w:rsidR="001B1F54" w:rsidRPr="001B1F54" w:rsidRDefault="00F47F05" w:rsidP="001B1F54">
      <w:r>
        <w:t xml:space="preserve">En programmation, on utilise un objet appelé </w:t>
      </w:r>
      <w:r w:rsidRPr="00F47F05">
        <w:rPr>
          <w:b/>
          <w:bCs/>
        </w:rPr>
        <w:t>SOCKET BSD</w:t>
      </w:r>
      <w:r>
        <w:t xml:space="preserve"> (</w:t>
      </w:r>
      <w:r w:rsidRPr="00F47F05">
        <w:t>Berkeley Sockets Interface</w:t>
      </w:r>
      <w:r>
        <w:t>, du nom de l’université des ingénieurs qui l’ont créé).</w:t>
      </w:r>
    </w:p>
    <w:p w14:paraId="4AACAACF" w14:textId="77777777" w:rsidR="001B1F54" w:rsidRDefault="001B1F54" w:rsidP="001B1F54"/>
    <w:p w14:paraId="25D2BC6C" w14:textId="78CE9E52" w:rsidR="00DD4F4B" w:rsidRDefault="00F47F05" w:rsidP="001B1F54">
      <w:r>
        <w:t xml:space="preserve">On résume : on crée donc une variable appelé serveur permettant de stocker un socket puis on attend une connexion sur le port 80, </w:t>
      </w:r>
      <w:r w:rsidR="00DD4F4B">
        <w:t>correspondant à un client qui consulte un site web.</w:t>
      </w:r>
    </w:p>
    <w:p w14:paraId="7B4952BE" w14:textId="1884AD6E" w:rsidR="00DD4F4B" w:rsidRPr="001B1F54" w:rsidRDefault="00DD4F4B" w:rsidP="001B1F54">
      <w:r>
        <w:t>On met une limite à 5 tentatives de connexion pour éviter qu’une mauvaise connexion ne paralyse notre serveur (choix arbitraire et empirique)</w:t>
      </w:r>
    </w:p>
    <w:p w14:paraId="6E0F0F98" w14:textId="1397A4AE" w:rsidR="001B1F54" w:rsidRPr="001B1F54" w:rsidRDefault="00F47F05" w:rsidP="001B1F54">
      <w:r>
        <w:rPr>
          <w:noProof/>
        </w:rPr>
        <w:drawing>
          <wp:anchor distT="0" distB="0" distL="114300" distR="114300" simplePos="0" relativeHeight="251681792" behindDoc="0" locked="0" layoutInCell="1" allowOverlap="1" wp14:anchorId="74BBCD51" wp14:editId="373D9331">
            <wp:simplePos x="0" y="0"/>
            <wp:positionH relativeFrom="column">
              <wp:posOffset>666652</wp:posOffset>
            </wp:positionH>
            <wp:positionV relativeFrom="paragraph">
              <wp:posOffset>134131</wp:posOffset>
            </wp:positionV>
            <wp:extent cx="4572635" cy="601980"/>
            <wp:effectExtent l="19050" t="19050" r="18415" b="26670"/>
            <wp:wrapSquare wrapText="bothSides"/>
            <wp:docPr id="159089336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893364" name=""/>
                    <pic:cNvPicPr/>
                  </pic:nvPicPr>
                  <pic:blipFill>
                    <a:blip r:embed="rId21">
                      <a:extLst>
                        <a:ext uri="{28A0092B-C50C-407E-A947-70E740481C1C}">
                          <a14:useLocalDpi xmlns:a14="http://schemas.microsoft.com/office/drawing/2010/main" val="0"/>
                        </a:ext>
                      </a:extLst>
                    </a:blip>
                    <a:stretch>
                      <a:fillRect/>
                    </a:stretch>
                  </pic:blipFill>
                  <pic:spPr>
                    <a:xfrm>
                      <a:off x="0" y="0"/>
                      <a:ext cx="4572635" cy="601980"/>
                    </a:xfrm>
                    <a:prstGeom prst="rect">
                      <a:avLst/>
                    </a:prstGeom>
                    <a:ln>
                      <a:solidFill>
                        <a:schemeClr val="accent1"/>
                      </a:solidFill>
                    </a:ln>
                  </pic:spPr>
                </pic:pic>
              </a:graphicData>
            </a:graphic>
            <wp14:sizeRelH relativeFrom="margin">
              <wp14:pctWidth>0</wp14:pctWidth>
            </wp14:sizeRelH>
            <wp14:sizeRelV relativeFrom="margin">
              <wp14:pctHeight>0</wp14:pctHeight>
            </wp14:sizeRelV>
          </wp:anchor>
        </w:drawing>
      </w:r>
    </w:p>
    <w:p w14:paraId="7FE80ED7" w14:textId="77777777" w:rsidR="001B1F54" w:rsidRDefault="001B1F54" w:rsidP="001B1F54"/>
    <w:p w14:paraId="549C6C4B" w14:textId="77777777" w:rsidR="0063324C" w:rsidRPr="0063324C" w:rsidRDefault="0063324C" w:rsidP="0063324C"/>
    <w:p w14:paraId="050F216F" w14:textId="77777777" w:rsidR="0063324C" w:rsidRDefault="0063324C" w:rsidP="0063324C"/>
    <w:p w14:paraId="146CE01A" w14:textId="77777777" w:rsidR="0063324C" w:rsidRDefault="0063324C" w:rsidP="0063324C"/>
    <w:p w14:paraId="73949108" w14:textId="77777777" w:rsidR="0063324C" w:rsidRDefault="0063324C" w:rsidP="0063324C"/>
    <w:p w14:paraId="2511AB71" w14:textId="5EDBF8AE" w:rsidR="0063324C" w:rsidRDefault="0063324C" w:rsidP="0063324C"/>
    <w:p w14:paraId="59C8746B" w14:textId="3B23DFFB" w:rsidR="009932E4" w:rsidRPr="00585177" w:rsidRDefault="009932E4" w:rsidP="009932E4">
      <w:pPr>
        <w:pStyle w:val="Paragraphedeliste"/>
        <w:numPr>
          <w:ilvl w:val="0"/>
          <w:numId w:val="1"/>
        </w:numPr>
        <w:rPr>
          <w:color w:val="4472C4" w:themeColor="accent1"/>
        </w:rPr>
      </w:pPr>
      <w:r>
        <w:rPr>
          <w:color w:val="4472C4" w:themeColor="accent1"/>
        </w:rPr>
        <w:t xml:space="preserve">Boucle principale </w:t>
      </w:r>
      <w:r w:rsidRPr="00585177">
        <w:rPr>
          <w:b/>
          <w:bCs/>
          <w:color w:val="4472C4" w:themeColor="accent1"/>
        </w:rPr>
        <w:t>:</w:t>
      </w:r>
    </w:p>
    <w:p w14:paraId="4A990D10" w14:textId="63000371" w:rsidR="009932E4" w:rsidRDefault="009932E4" w:rsidP="0063324C">
      <w:r>
        <w:t xml:space="preserve">En Arduino c’est un </w:t>
      </w:r>
      <w:proofErr w:type="spellStart"/>
      <w:r w:rsidRPr="009932E4">
        <w:rPr>
          <w:b/>
          <w:bCs/>
          <w:i/>
          <w:iCs/>
        </w:rPr>
        <w:t>void</w:t>
      </w:r>
      <w:proofErr w:type="spellEnd"/>
      <w:r w:rsidRPr="009932E4">
        <w:rPr>
          <w:b/>
          <w:bCs/>
          <w:i/>
          <w:iCs/>
        </w:rPr>
        <w:t xml:space="preserve"> </w:t>
      </w:r>
      <w:proofErr w:type="spellStart"/>
      <w:proofErr w:type="gramStart"/>
      <w:r w:rsidRPr="009932E4">
        <w:rPr>
          <w:b/>
          <w:bCs/>
          <w:i/>
          <w:iCs/>
        </w:rPr>
        <w:t>loop</w:t>
      </w:r>
      <w:proofErr w:type="spellEnd"/>
      <w:r w:rsidRPr="009932E4">
        <w:rPr>
          <w:b/>
          <w:bCs/>
          <w:i/>
          <w:iCs/>
        </w:rPr>
        <w:t>(</w:t>
      </w:r>
      <w:proofErr w:type="gramEnd"/>
      <w:r w:rsidRPr="009932E4">
        <w:rPr>
          <w:b/>
          <w:bCs/>
          <w:i/>
          <w:iCs/>
        </w:rPr>
        <w:t>) :</w:t>
      </w:r>
      <w:r>
        <w:t xml:space="preserve"> </w:t>
      </w:r>
    </w:p>
    <w:p w14:paraId="16B8C216" w14:textId="66CD7D3E" w:rsidR="0063324C" w:rsidRDefault="009932E4" w:rsidP="0063324C">
      <w:pPr>
        <w:rPr>
          <w:b/>
          <w:bCs/>
        </w:rPr>
      </w:pPr>
      <w:proofErr w:type="gramStart"/>
      <w:r>
        <w:t>en</w:t>
      </w:r>
      <w:proofErr w:type="gramEnd"/>
      <w:r>
        <w:t xml:space="preserve"> python c’est un </w:t>
      </w:r>
      <w:proofErr w:type="spellStart"/>
      <w:r w:rsidRPr="009932E4">
        <w:rPr>
          <w:b/>
          <w:bCs/>
        </w:rPr>
        <w:t>while</w:t>
      </w:r>
      <w:proofErr w:type="spellEnd"/>
      <w:r w:rsidRPr="009932E4">
        <w:rPr>
          <w:b/>
          <w:bCs/>
        </w:rPr>
        <w:t xml:space="preserve"> </w:t>
      </w:r>
      <w:proofErr w:type="spellStart"/>
      <w:r w:rsidRPr="009932E4">
        <w:rPr>
          <w:b/>
          <w:bCs/>
        </w:rPr>
        <w:t>True</w:t>
      </w:r>
      <w:proofErr w:type="spellEnd"/>
      <w:r w:rsidRPr="009932E4">
        <w:rPr>
          <w:b/>
          <w:bCs/>
        </w:rPr>
        <w:t> :</w:t>
      </w:r>
    </w:p>
    <w:p w14:paraId="321C4B6F" w14:textId="31CF985D" w:rsidR="00EB2C84" w:rsidRDefault="00EB2C84" w:rsidP="0063324C">
      <w:pPr>
        <w:rPr>
          <w:b/>
          <w:bCs/>
        </w:rPr>
      </w:pPr>
    </w:p>
    <w:p w14:paraId="70024A04" w14:textId="269B43BA" w:rsidR="009932E4" w:rsidRPr="00EB2C84" w:rsidRDefault="00EB2C84" w:rsidP="00EB2C84">
      <w:pPr>
        <w:pStyle w:val="Paragraphedeliste"/>
        <w:numPr>
          <w:ilvl w:val="0"/>
          <w:numId w:val="4"/>
        </w:numPr>
      </w:pPr>
      <w:r>
        <w:t>  « Enregistrer sous… » le fichier main.py dans la carte (demander de l’aide si erreur, c’est capricieux). Puis appuyer sur le bouton Reset (RST) de la carte.</w:t>
      </w:r>
    </w:p>
    <w:p w14:paraId="36E5E09F" w14:textId="77777777" w:rsidR="00EB2C84" w:rsidRDefault="00EB2C84" w:rsidP="0063324C">
      <w:pPr>
        <w:rPr>
          <w:b/>
          <w:bCs/>
        </w:rPr>
      </w:pPr>
    </w:p>
    <w:p w14:paraId="7D566BCE" w14:textId="4B4830F5" w:rsidR="00EB2C84" w:rsidRPr="00EB2C84" w:rsidRDefault="00EB2C84" w:rsidP="0063324C">
      <w:r w:rsidRPr="00EB2C84">
        <w:t>En examinant les message</w:t>
      </w:r>
      <w:r>
        <w:t>s</w:t>
      </w:r>
      <w:r w:rsidRPr="00EB2C84">
        <w:t xml:space="preserve"> dans la console, on peut voir les messages suivants : </w:t>
      </w:r>
    </w:p>
    <w:p w14:paraId="05F76E25" w14:textId="7A4CEC4C" w:rsidR="00EB2C84" w:rsidRDefault="00EB2C84" w:rsidP="0063324C">
      <w:pPr>
        <w:rPr>
          <w:b/>
          <w:bCs/>
        </w:rPr>
      </w:pPr>
      <w:r w:rsidRPr="00EB2C84">
        <w:rPr>
          <w:noProof/>
        </w:rPr>
        <w:drawing>
          <wp:anchor distT="0" distB="0" distL="114300" distR="114300" simplePos="0" relativeHeight="251655167" behindDoc="0" locked="0" layoutInCell="1" allowOverlap="1" wp14:anchorId="4936A1D0" wp14:editId="3E505079">
            <wp:simplePos x="0" y="0"/>
            <wp:positionH relativeFrom="column">
              <wp:posOffset>3463729</wp:posOffset>
            </wp:positionH>
            <wp:positionV relativeFrom="paragraph">
              <wp:posOffset>58127</wp:posOffset>
            </wp:positionV>
            <wp:extent cx="2828925" cy="2297430"/>
            <wp:effectExtent l="0" t="0" r="9525" b="7620"/>
            <wp:wrapSquare wrapText="bothSides"/>
            <wp:docPr id="202556411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564116" name=""/>
                    <pic:cNvPicPr/>
                  </pic:nvPicPr>
                  <pic:blipFill>
                    <a:blip r:embed="rId22">
                      <a:extLst>
                        <a:ext uri="{28A0092B-C50C-407E-A947-70E740481C1C}">
                          <a14:useLocalDpi xmlns:a14="http://schemas.microsoft.com/office/drawing/2010/main" val="0"/>
                        </a:ext>
                      </a:extLst>
                    </a:blip>
                    <a:stretch>
                      <a:fillRect/>
                    </a:stretch>
                  </pic:blipFill>
                  <pic:spPr>
                    <a:xfrm>
                      <a:off x="0" y="0"/>
                      <a:ext cx="2828925" cy="2297430"/>
                    </a:xfrm>
                    <a:prstGeom prst="rect">
                      <a:avLst/>
                    </a:prstGeom>
                  </pic:spPr>
                </pic:pic>
              </a:graphicData>
            </a:graphic>
            <wp14:sizeRelH relativeFrom="margin">
              <wp14:pctWidth>0</wp14:pctWidth>
            </wp14:sizeRelH>
            <wp14:sizeRelV relativeFrom="margin">
              <wp14:pctHeight>0</wp14:pctHeight>
            </wp14:sizeRelV>
          </wp:anchor>
        </w:drawing>
      </w:r>
    </w:p>
    <w:p w14:paraId="13F2E7DF" w14:textId="34CDB33E" w:rsidR="00EB2C84" w:rsidRDefault="00EB2C84" w:rsidP="0063324C">
      <w:pPr>
        <w:rPr>
          <w:b/>
          <w:bCs/>
        </w:rPr>
      </w:pPr>
      <w:r>
        <w:rPr>
          <w:noProof/>
        </w:rPr>
        <mc:AlternateContent>
          <mc:Choice Requires="wps">
            <w:drawing>
              <wp:anchor distT="0" distB="0" distL="114300" distR="114300" simplePos="0" relativeHeight="251683840" behindDoc="0" locked="0" layoutInCell="1" allowOverlap="1" wp14:anchorId="2637E8EC" wp14:editId="50448A2E">
                <wp:simplePos x="0" y="0"/>
                <wp:positionH relativeFrom="column">
                  <wp:posOffset>2283019</wp:posOffset>
                </wp:positionH>
                <wp:positionV relativeFrom="paragraph">
                  <wp:posOffset>76641</wp:posOffset>
                </wp:positionV>
                <wp:extent cx="1535577" cy="93784"/>
                <wp:effectExtent l="38100" t="0" r="26670" b="97155"/>
                <wp:wrapNone/>
                <wp:docPr id="1878424093" name="Connecteur droit avec flèche 2"/>
                <wp:cNvGraphicFramePr/>
                <a:graphic xmlns:a="http://schemas.openxmlformats.org/drawingml/2006/main">
                  <a:graphicData uri="http://schemas.microsoft.com/office/word/2010/wordprocessingShape">
                    <wps:wsp>
                      <wps:cNvCnPr/>
                      <wps:spPr>
                        <a:xfrm flipH="1">
                          <a:off x="0" y="0"/>
                          <a:ext cx="1535577" cy="93784"/>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A36F6AE" id="Connecteur droit avec flèche 2" o:spid="_x0000_s1026" type="#_x0000_t32" style="position:absolute;margin-left:179.75pt;margin-top:6.05pt;width:120.9pt;height:7.4pt;flip:x;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" strokecolor="#4472c4 [3204]" strokeweight="1.5pt">
                <v:stroke endarrow="block" joinstyle="miter"/>
              </v:shape>
            </w:pict>
          </mc:Fallback>
        </mc:AlternateContent>
      </w:r>
    </w:p>
    <w:p w14:paraId="5CC664D2" w14:textId="4820B003" w:rsidR="009932E4" w:rsidRDefault="00EB2C84" w:rsidP="0063324C">
      <w:r>
        <w:rPr>
          <w:noProof/>
        </w:rPr>
        <mc:AlternateContent>
          <mc:Choice Requires="wps">
            <w:drawing>
              <wp:anchor distT="0" distB="0" distL="114300" distR="114300" simplePos="0" relativeHeight="251687936" behindDoc="0" locked="0" layoutInCell="1" allowOverlap="1" wp14:anchorId="09295B58" wp14:editId="73A7A4BD">
                <wp:simplePos x="0" y="0"/>
                <wp:positionH relativeFrom="column">
                  <wp:posOffset>2675742</wp:posOffset>
                </wp:positionH>
                <wp:positionV relativeFrom="paragraph">
                  <wp:posOffset>336062</wp:posOffset>
                </wp:positionV>
                <wp:extent cx="1192384" cy="2221523"/>
                <wp:effectExtent l="38100" t="0" r="27305" b="64770"/>
                <wp:wrapNone/>
                <wp:docPr id="488942842" name="Connecteur droit avec flèche 2"/>
                <wp:cNvGraphicFramePr/>
                <a:graphic xmlns:a="http://schemas.openxmlformats.org/drawingml/2006/main">
                  <a:graphicData uri="http://schemas.microsoft.com/office/word/2010/wordprocessingShape">
                    <wps:wsp>
                      <wps:cNvCnPr/>
                      <wps:spPr>
                        <a:xfrm flipH="1">
                          <a:off x="0" y="0"/>
                          <a:ext cx="1192384" cy="2221523"/>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35EF737" id="Connecteur droit avec flèche 2" o:spid="_x0000_s1026" type="#_x0000_t32" style="position:absolute;margin-left:210.7pt;margin-top:26.45pt;width:93.9pt;height:174.9pt;flip:x;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" strokecolor="#4472c4 [3204]" strokeweight="1.5pt">
                <v:stroke endarrow="block" joinstyle="miter"/>
              </v:shape>
            </w:pict>
          </mc:Fallback>
        </mc:AlternateContent>
      </w:r>
      <w:r>
        <w:rPr>
          <w:noProof/>
        </w:rPr>
        <mc:AlternateContent>
          <mc:Choice Requires="wps">
            <w:drawing>
              <wp:anchor distT="0" distB="0" distL="114300" distR="114300" simplePos="0" relativeHeight="251685888" behindDoc="0" locked="0" layoutInCell="1" allowOverlap="1" wp14:anchorId="636FCA66" wp14:editId="7075D635">
                <wp:simplePos x="0" y="0"/>
                <wp:positionH relativeFrom="column">
                  <wp:posOffset>2118896</wp:posOffset>
                </wp:positionH>
                <wp:positionV relativeFrom="paragraph">
                  <wp:posOffset>7815</wp:posOffset>
                </wp:positionV>
                <wp:extent cx="1731743" cy="504093"/>
                <wp:effectExtent l="38100" t="0" r="20955" b="67945"/>
                <wp:wrapNone/>
                <wp:docPr id="1507310496" name="Connecteur droit avec flèche 2"/>
                <wp:cNvGraphicFramePr/>
                <a:graphic xmlns:a="http://schemas.openxmlformats.org/drawingml/2006/main">
                  <a:graphicData uri="http://schemas.microsoft.com/office/word/2010/wordprocessingShape">
                    <wps:wsp>
                      <wps:cNvCnPr/>
                      <wps:spPr>
                        <a:xfrm flipH="1">
                          <a:off x="0" y="0"/>
                          <a:ext cx="1731743" cy="504093"/>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832E993" id="Connecteur droit avec flèche 2" o:spid="_x0000_s1026" type="#_x0000_t32" style="position:absolute;margin-left:166.85pt;margin-top:.6pt;width:136.35pt;height:39.7pt;flip:x;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" strokecolor="#4472c4 [3204]" strokeweight="1.5pt">
                <v:stroke endarrow="block" joinstyle="miter"/>
              </v:shape>
            </w:pict>
          </mc:Fallback>
        </mc:AlternateContent>
      </w:r>
      <w:r w:rsidR="009932E4">
        <w:t xml:space="preserve">On accepte la connexion et on stocke l’adresse IP du client (variable </w:t>
      </w:r>
      <w:proofErr w:type="spellStart"/>
      <w:r w:rsidR="009932E4">
        <w:t>addr</w:t>
      </w:r>
      <w:proofErr w:type="spellEnd"/>
      <w:r w:rsidR="009932E4">
        <w:t>).</w:t>
      </w:r>
    </w:p>
    <w:p w14:paraId="7E57F1BA" w14:textId="4D18DE9C" w:rsidR="00153CEE" w:rsidRDefault="00153CEE" w:rsidP="0063324C"/>
    <w:p w14:paraId="6E30DFE7" w14:textId="349B82AB" w:rsidR="00153CEE" w:rsidRPr="00153CEE" w:rsidRDefault="00153CEE" w:rsidP="00153CEE">
      <w:pPr>
        <w:rPr>
          <w:b/>
          <w:bCs/>
          <w:i/>
          <w:iCs/>
        </w:rPr>
      </w:pPr>
      <w:r w:rsidRPr="00153CEE">
        <w:rPr>
          <w:b/>
          <w:bCs/>
          <w:i/>
          <w:iCs/>
        </w:rPr>
        <w:t xml:space="preserve">Got a </w:t>
      </w:r>
      <w:proofErr w:type="spellStart"/>
      <w:r w:rsidRPr="00153CEE">
        <w:rPr>
          <w:b/>
          <w:bCs/>
          <w:i/>
          <w:iCs/>
        </w:rPr>
        <w:t>connection</w:t>
      </w:r>
      <w:proofErr w:type="spellEnd"/>
      <w:r w:rsidRPr="00153CEE">
        <w:rPr>
          <w:b/>
          <w:bCs/>
          <w:i/>
          <w:iCs/>
        </w:rPr>
        <w:t xml:space="preserve"> </w:t>
      </w:r>
      <w:proofErr w:type="spellStart"/>
      <w:r w:rsidRPr="00153CEE">
        <w:rPr>
          <w:b/>
          <w:bCs/>
          <w:i/>
          <w:iCs/>
        </w:rPr>
        <w:t>from</w:t>
      </w:r>
      <w:proofErr w:type="spellEnd"/>
      <w:r w:rsidRPr="00153CEE">
        <w:rPr>
          <w:b/>
          <w:bCs/>
          <w:i/>
          <w:iCs/>
        </w:rPr>
        <w:t xml:space="preserve"> ('172.18.X.X', XXXXX)</w:t>
      </w:r>
    </w:p>
    <w:p w14:paraId="0AAE9B1F" w14:textId="3BC80FF5" w:rsidR="00153CEE" w:rsidRDefault="00153CEE" w:rsidP="00153CEE">
      <w:r>
        <w:t xml:space="preserve">Ici, on écrit dans la console python, l’IP du client et le port d’émission de la requête. Il peut être très variable car un navigateur crée un nouveau </w:t>
      </w:r>
      <w:r w:rsidR="00B131E6">
        <w:t xml:space="preserve">port </w:t>
      </w:r>
      <w:r>
        <w:t>à chaque nouvel onglet ouvert.</w:t>
      </w:r>
    </w:p>
    <w:p w14:paraId="749F68BC" w14:textId="77777777" w:rsidR="00153CEE" w:rsidRDefault="00153CEE" w:rsidP="00153CEE"/>
    <w:p w14:paraId="6BBC24A1" w14:textId="77777777" w:rsidR="00153CEE" w:rsidRDefault="00153CEE" w:rsidP="00153CEE"/>
    <w:p w14:paraId="53685F5B" w14:textId="77777777" w:rsidR="00153CEE" w:rsidRDefault="00153CEE" w:rsidP="00153CEE"/>
    <w:p w14:paraId="4E8289C5" w14:textId="3735B2F3" w:rsidR="00153CEE" w:rsidRDefault="00153CEE" w:rsidP="00153CEE"/>
    <w:p w14:paraId="5FE6C7B2" w14:textId="229CCF92" w:rsidR="00153CEE" w:rsidRDefault="00153CEE" w:rsidP="00153CEE"/>
    <w:p w14:paraId="7CFB8DD7" w14:textId="5A0D4708" w:rsidR="00153CEE" w:rsidRDefault="00153CEE" w:rsidP="00153CEE"/>
    <w:p w14:paraId="3DF1E41E" w14:textId="0832BBBB" w:rsidR="00153CEE" w:rsidRDefault="00B131E6" w:rsidP="00153CEE">
      <w:r>
        <w:t>La commande de la ligne 23 écrit dans la console</w:t>
      </w:r>
      <w:r w:rsidR="0092426F">
        <w:t xml:space="preserve"> la requête du client reçu à la ligne 21 et convertie en chaîne de caractère à la ligne 22.</w:t>
      </w:r>
    </w:p>
    <w:p w14:paraId="5E8BCE34" w14:textId="513E8772" w:rsidR="004C38A3" w:rsidRDefault="0092426F" w:rsidP="00153CEE">
      <w:r>
        <w:t>Voici le texte de cette requête</w:t>
      </w:r>
      <w:r w:rsidR="004C38A3">
        <w:t xml:space="preserve"> (exemple sur mon réseau personnel) : </w:t>
      </w:r>
    </w:p>
    <w:p w14:paraId="0B70188F" w14:textId="23445A5E" w:rsidR="009506A3" w:rsidRDefault="009506A3" w:rsidP="00153CEE"/>
    <w:p w14:paraId="488E6702" w14:textId="13555DFC" w:rsidR="009932E4" w:rsidRPr="009506A3" w:rsidRDefault="009506A3" w:rsidP="004C14BE">
      <w:pPr>
        <w:rPr>
          <w:b/>
          <w:bCs/>
          <w:i/>
          <w:iCs/>
          <w:color w:val="4472C4" w:themeColor="accent1"/>
          <w:sz w:val="22"/>
          <w:szCs w:val="22"/>
        </w:rPr>
      </w:pPr>
      <w:proofErr w:type="spellStart"/>
      <w:proofErr w:type="gramStart"/>
      <w:r w:rsidRPr="009506A3">
        <w:rPr>
          <w:b/>
          <w:bCs/>
          <w:i/>
          <w:iCs/>
          <w:color w:val="4472C4" w:themeColor="accent1"/>
          <w:sz w:val="22"/>
          <w:szCs w:val="22"/>
        </w:rPr>
        <w:t>b</w:t>
      </w:r>
      <w:r w:rsidR="00153CEE" w:rsidRPr="009506A3">
        <w:rPr>
          <w:b/>
          <w:bCs/>
          <w:i/>
          <w:iCs/>
          <w:color w:val="4472C4" w:themeColor="accent1"/>
          <w:sz w:val="22"/>
          <w:szCs w:val="22"/>
        </w:rPr>
        <w:t>'GET</w:t>
      </w:r>
      <w:proofErr w:type="spellEnd"/>
      <w:proofErr w:type="gramEnd"/>
      <w:r w:rsidR="00153CEE" w:rsidRPr="009506A3">
        <w:rPr>
          <w:b/>
          <w:bCs/>
          <w:i/>
          <w:iCs/>
          <w:color w:val="4472C4" w:themeColor="accent1"/>
          <w:sz w:val="22"/>
          <w:szCs w:val="22"/>
        </w:rPr>
        <w:t xml:space="preserve"> /?</w:t>
      </w:r>
      <w:proofErr w:type="spellStart"/>
      <w:r w:rsidR="00153CEE" w:rsidRPr="009506A3">
        <w:rPr>
          <w:b/>
          <w:bCs/>
          <w:i/>
          <w:iCs/>
          <w:color w:val="4472C4" w:themeColor="accent1"/>
          <w:sz w:val="22"/>
          <w:szCs w:val="22"/>
        </w:rPr>
        <w:t>led</w:t>
      </w:r>
      <w:proofErr w:type="spellEnd"/>
      <w:r w:rsidR="00153CEE" w:rsidRPr="009506A3">
        <w:rPr>
          <w:b/>
          <w:bCs/>
          <w:i/>
          <w:iCs/>
          <w:color w:val="4472C4" w:themeColor="accent1"/>
          <w:sz w:val="22"/>
          <w:szCs w:val="22"/>
        </w:rPr>
        <w:t>=off HTTP/1.1\r\</w:t>
      </w:r>
      <w:proofErr w:type="spellStart"/>
      <w:r w:rsidR="00153CEE" w:rsidRPr="009506A3">
        <w:rPr>
          <w:b/>
          <w:bCs/>
          <w:i/>
          <w:iCs/>
          <w:color w:val="4472C4" w:themeColor="accent1"/>
          <w:sz w:val="22"/>
          <w:szCs w:val="22"/>
        </w:rPr>
        <w:t>nHost</w:t>
      </w:r>
      <w:proofErr w:type="spellEnd"/>
      <w:r w:rsidR="00153CEE" w:rsidRPr="009506A3">
        <w:rPr>
          <w:b/>
          <w:bCs/>
          <w:i/>
          <w:iCs/>
          <w:color w:val="4472C4" w:themeColor="accent1"/>
          <w:sz w:val="22"/>
          <w:szCs w:val="22"/>
        </w:rPr>
        <w:t>: 192.168.0.52\r\</w:t>
      </w:r>
      <w:proofErr w:type="spellStart"/>
      <w:r w:rsidR="00153CEE" w:rsidRPr="009506A3">
        <w:rPr>
          <w:b/>
          <w:bCs/>
          <w:i/>
          <w:iCs/>
          <w:color w:val="4472C4" w:themeColor="accent1"/>
          <w:sz w:val="22"/>
          <w:szCs w:val="22"/>
        </w:rPr>
        <w:t>nConnection</w:t>
      </w:r>
      <w:proofErr w:type="spellEnd"/>
      <w:r w:rsidR="00153CEE" w:rsidRPr="009506A3">
        <w:rPr>
          <w:b/>
          <w:bCs/>
          <w:i/>
          <w:iCs/>
          <w:color w:val="4472C4" w:themeColor="accent1"/>
          <w:sz w:val="22"/>
          <w:szCs w:val="22"/>
        </w:rPr>
        <w:t xml:space="preserve">: </w:t>
      </w:r>
      <w:proofErr w:type="spellStart"/>
      <w:r w:rsidR="00153CEE" w:rsidRPr="009506A3">
        <w:rPr>
          <w:b/>
          <w:bCs/>
          <w:i/>
          <w:iCs/>
          <w:color w:val="4472C4" w:themeColor="accent1"/>
          <w:sz w:val="22"/>
          <w:szCs w:val="22"/>
        </w:rPr>
        <w:t>keep</w:t>
      </w:r>
      <w:proofErr w:type="spellEnd"/>
      <w:r w:rsidR="00153CEE" w:rsidRPr="009506A3">
        <w:rPr>
          <w:b/>
          <w:bCs/>
          <w:i/>
          <w:iCs/>
          <w:color w:val="4472C4" w:themeColor="accent1"/>
          <w:sz w:val="22"/>
          <w:szCs w:val="22"/>
        </w:rPr>
        <w:t>-alive\r\</w:t>
      </w:r>
      <w:proofErr w:type="spellStart"/>
      <w:r w:rsidR="00153CEE" w:rsidRPr="009506A3">
        <w:rPr>
          <w:b/>
          <w:bCs/>
          <w:i/>
          <w:iCs/>
          <w:color w:val="4472C4" w:themeColor="accent1"/>
          <w:sz w:val="22"/>
          <w:szCs w:val="22"/>
        </w:rPr>
        <w:t>nCache</w:t>
      </w:r>
      <w:proofErr w:type="spellEnd"/>
      <w:r w:rsidR="00153CEE" w:rsidRPr="009506A3">
        <w:rPr>
          <w:b/>
          <w:bCs/>
          <w:i/>
          <w:iCs/>
          <w:color w:val="4472C4" w:themeColor="accent1"/>
          <w:sz w:val="22"/>
          <w:szCs w:val="22"/>
        </w:rPr>
        <w:t>-Control: max-</w:t>
      </w:r>
      <w:proofErr w:type="spellStart"/>
      <w:r w:rsidR="00153CEE" w:rsidRPr="009506A3">
        <w:rPr>
          <w:b/>
          <w:bCs/>
          <w:i/>
          <w:iCs/>
          <w:color w:val="4472C4" w:themeColor="accent1"/>
          <w:sz w:val="22"/>
          <w:szCs w:val="22"/>
        </w:rPr>
        <w:t>age</w:t>
      </w:r>
      <w:proofErr w:type="spellEnd"/>
      <w:r w:rsidR="00153CEE" w:rsidRPr="009506A3">
        <w:rPr>
          <w:b/>
          <w:bCs/>
          <w:i/>
          <w:iCs/>
          <w:color w:val="4472C4" w:themeColor="accent1"/>
          <w:sz w:val="22"/>
          <w:szCs w:val="22"/>
        </w:rPr>
        <w:t>=0\r\</w:t>
      </w:r>
      <w:proofErr w:type="spellStart"/>
      <w:r w:rsidR="00153CEE" w:rsidRPr="009506A3">
        <w:rPr>
          <w:b/>
          <w:bCs/>
          <w:i/>
          <w:iCs/>
          <w:color w:val="4472C4" w:themeColor="accent1"/>
          <w:sz w:val="22"/>
          <w:szCs w:val="22"/>
        </w:rPr>
        <w:t>nUpgrade-Insecure-Requests</w:t>
      </w:r>
      <w:proofErr w:type="spellEnd"/>
      <w:r w:rsidR="00153CEE" w:rsidRPr="009506A3">
        <w:rPr>
          <w:b/>
          <w:bCs/>
          <w:i/>
          <w:iCs/>
          <w:color w:val="4472C4" w:themeColor="accent1"/>
          <w:sz w:val="22"/>
          <w:szCs w:val="22"/>
        </w:rPr>
        <w:t>: 1\r\</w:t>
      </w:r>
      <w:proofErr w:type="spellStart"/>
      <w:r w:rsidR="00153CEE" w:rsidRPr="009506A3">
        <w:rPr>
          <w:b/>
          <w:bCs/>
          <w:i/>
          <w:iCs/>
          <w:color w:val="4472C4" w:themeColor="accent1"/>
          <w:sz w:val="22"/>
          <w:szCs w:val="22"/>
        </w:rPr>
        <w:t>nUser</w:t>
      </w:r>
      <w:proofErr w:type="spellEnd"/>
      <w:r w:rsidR="00153CEE" w:rsidRPr="009506A3">
        <w:rPr>
          <w:b/>
          <w:bCs/>
          <w:i/>
          <w:iCs/>
          <w:color w:val="4472C4" w:themeColor="accent1"/>
          <w:sz w:val="22"/>
          <w:szCs w:val="22"/>
        </w:rPr>
        <w:t xml:space="preserve">-Agent: Mozilla/5.0 (Linux; Android 10; K) </w:t>
      </w:r>
      <w:proofErr w:type="spellStart"/>
      <w:r w:rsidR="00153CEE" w:rsidRPr="009506A3">
        <w:rPr>
          <w:b/>
          <w:bCs/>
          <w:i/>
          <w:iCs/>
          <w:color w:val="4472C4" w:themeColor="accent1"/>
          <w:sz w:val="22"/>
          <w:szCs w:val="22"/>
        </w:rPr>
        <w:t>AppleWebKit</w:t>
      </w:r>
      <w:proofErr w:type="spellEnd"/>
      <w:r w:rsidR="00153CEE" w:rsidRPr="009506A3">
        <w:rPr>
          <w:b/>
          <w:bCs/>
          <w:i/>
          <w:iCs/>
          <w:color w:val="4472C4" w:themeColor="accent1"/>
          <w:sz w:val="22"/>
          <w:szCs w:val="22"/>
        </w:rPr>
        <w:t>/537.36 (KHTML, like Gecko) Chrome/116.0.0.0 Mobile Safari/537.36\r\</w:t>
      </w:r>
      <w:proofErr w:type="spellStart"/>
      <w:r w:rsidR="00153CEE" w:rsidRPr="009506A3">
        <w:rPr>
          <w:b/>
          <w:bCs/>
          <w:i/>
          <w:iCs/>
          <w:color w:val="4472C4" w:themeColor="accent1"/>
          <w:sz w:val="22"/>
          <w:szCs w:val="22"/>
        </w:rPr>
        <w:t>nAccept</w:t>
      </w:r>
      <w:proofErr w:type="spellEnd"/>
      <w:r w:rsidR="00153CEE" w:rsidRPr="009506A3">
        <w:rPr>
          <w:b/>
          <w:bCs/>
          <w:i/>
          <w:iCs/>
          <w:color w:val="4472C4" w:themeColor="accent1"/>
          <w:sz w:val="22"/>
          <w:szCs w:val="22"/>
        </w:rPr>
        <w:t>: text/html,application/xhtml+xml,application/xml;q=0.9,image/avif,image/webp,image/apng,*/*;q=0.8\r\nSec-GPC: 1\r\</w:t>
      </w:r>
      <w:proofErr w:type="spellStart"/>
      <w:r w:rsidR="00153CEE" w:rsidRPr="009506A3">
        <w:rPr>
          <w:b/>
          <w:bCs/>
          <w:i/>
          <w:iCs/>
          <w:color w:val="4472C4" w:themeColor="accent1"/>
          <w:sz w:val="22"/>
          <w:szCs w:val="22"/>
        </w:rPr>
        <w:t>nAccept-Language</w:t>
      </w:r>
      <w:proofErr w:type="spellEnd"/>
      <w:r w:rsidR="00153CEE" w:rsidRPr="009506A3">
        <w:rPr>
          <w:b/>
          <w:bCs/>
          <w:i/>
          <w:iCs/>
          <w:color w:val="4472C4" w:themeColor="accent1"/>
          <w:sz w:val="22"/>
          <w:szCs w:val="22"/>
        </w:rPr>
        <w:t xml:space="preserve">: </w:t>
      </w:r>
      <w:proofErr w:type="spellStart"/>
      <w:r w:rsidR="00153CEE" w:rsidRPr="009506A3">
        <w:rPr>
          <w:b/>
          <w:bCs/>
          <w:i/>
          <w:iCs/>
          <w:color w:val="4472C4" w:themeColor="accent1"/>
          <w:sz w:val="22"/>
          <w:szCs w:val="22"/>
        </w:rPr>
        <w:t>fr-FR,fr</w:t>
      </w:r>
      <w:proofErr w:type="spellEnd"/>
      <w:r w:rsidR="00153CEE" w:rsidRPr="009506A3">
        <w:rPr>
          <w:b/>
          <w:bCs/>
          <w:i/>
          <w:iCs/>
          <w:color w:val="4472C4" w:themeColor="accent1"/>
          <w:sz w:val="22"/>
          <w:szCs w:val="22"/>
        </w:rPr>
        <w:t>\r\</w:t>
      </w:r>
      <w:proofErr w:type="spellStart"/>
      <w:r w:rsidR="00153CEE" w:rsidRPr="009506A3">
        <w:rPr>
          <w:b/>
          <w:bCs/>
          <w:i/>
          <w:iCs/>
          <w:color w:val="4472C4" w:themeColor="accent1"/>
          <w:sz w:val="22"/>
          <w:szCs w:val="22"/>
        </w:rPr>
        <w:t>nReferer</w:t>
      </w:r>
      <w:proofErr w:type="spellEnd"/>
      <w:r w:rsidR="00153CEE" w:rsidRPr="009506A3">
        <w:rPr>
          <w:b/>
          <w:bCs/>
          <w:i/>
          <w:iCs/>
          <w:color w:val="4472C4" w:themeColor="accent1"/>
          <w:sz w:val="22"/>
          <w:szCs w:val="22"/>
        </w:rPr>
        <w:t xml:space="preserve">: http://192.168.0.52/?led1=off\r\nAccept-Encoding: </w:t>
      </w:r>
      <w:proofErr w:type="spellStart"/>
      <w:r w:rsidR="00153CEE" w:rsidRPr="009506A3">
        <w:rPr>
          <w:b/>
          <w:bCs/>
          <w:i/>
          <w:iCs/>
          <w:color w:val="4472C4" w:themeColor="accent1"/>
          <w:sz w:val="22"/>
          <w:szCs w:val="22"/>
        </w:rPr>
        <w:t>gzip</w:t>
      </w:r>
      <w:proofErr w:type="spellEnd"/>
      <w:r w:rsidR="00153CEE" w:rsidRPr="009506A3">
        <w:rPr>
          <w:b/>
          <w:bCs/>
          <w:i/>
          <w:iCs/>
          <w:color w:val="4472C4" w:themeColor="accent1"/>
          <w:sz w:val="22"/>
          <w:szCs w:val="22"/>
        </w:rPr>
        <w:t xml:space="preserve">, </w:t>
      </w:r>
      <w:proofErr w:type="spellStart"/>
      <w:r w:rsidR="00153CEE" w:rsidRPr="009506A3">
        <w:rPr>
          <w:b/>
          <w:bCs/>
          <w:i/>
          <w:iCs/>
          <w:color w:val="4472C4" w:themeColor="accent1"/>
          <w:sz w:val="22"/>
          <w:szCs w:val="22"/>
        </w:rPr>
        <w:t>deflate</w:t>
      </w:r>
      <w:proofErr w:type="spellEnd"/>
      <w:r w:rsidR="00153CEE" w:rsidRPr="009506A3">
        <w:rPr>
          <w:b/>
          <w:bCs/>
          <w:i/>
          <w:iCs/>
          <w:color w:val="4472C4" w:themeColor="accent1"/>
          <w:sz w:val="22"/>
          <w:szCs w:val="22"/>
        </w:rPr>
        <w:t>\r\n\r\n'</w:t>
      </w:r>
    </w:p>
    <w:p w14:paraId="29A11370" w14:textId="7A85B77A" w:rsidR="00EB2C84" w:rsidRDefault="00EB2C84" w:rsidP="00153CEE">
      <w:pPr>
        <w:rPr>
          <w:b/>
          <w:bCs/>
          <w:i/>
          <w:iCs/>
        </w:rPr>
      </w:pPr>
    </w:p>
    <w:p w14:paraId="1F031929" w14:textId="6E7BD721" w:rsidR="00EB2C84" w:rsidRDefault="009506A3" w:rsidP="009506A3">
      <w:pPr>
        <w:pStyle w:val="Paragraphedeliste"/>
        <w:numPr>
          <w:ilvl w:val="0"/>
          <w:numId w:val="4"/>
        </w:numPr>
      </w:pPr>
      <w:r>
        <w:t> Ouvrir une console Python (chercher IDLE dans le menu démarrer) et saisir les commandes suivantes :</w:t>
      </w:r>
    </w:p>
    <w:p w14:paraId="34FEF607" w14:textId="2DAC809E" w:rsidR="009506A3" w:rsidRDefault="009506A3" w:rsidP="009506A3">
      <w:r w:rsidRPr="009506A3">
        <w:rPr>
          <w:noProof/>
        </w:rPr>
        <w:drawing>
          <wp:anchor distT="0" distB="0" distL="114300" distR="114300" simplePos="0" relativeHeight="251688960" behindDoc="0" locked="0" layoutInCell="1" allowOverlap="1" wp14:anchorId="37FE217A" wp14:editId="0167DFAC">
            <wp:simplePos x="0" y="0"/>
            <wp:positionH relativeFrom="margin">
              <wp:posOffset>796094</wp:posOffset>
            </wp:positionH>
            <wp:positionV relativeFrom="paragraph">
              <wp:posOffset>52656</wp:posOffset>
            </wp:positionV>
            <wp:extent cx="4694555" cy="1837055"/>
            <wp:effectExtent l="0" t="0" r="0" b="0"/>
            <wp:wrapSquare wrapText="bothSides"/>
            <wp:docPr id="15780224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02240" name=""/>
                    <pic:cNvPicPr/>
                  </pic:nvPicPr>
                  <pic:blipFill>
                    <a:blip r:embed="rId23">
                      <a:extLst>
                        <a:ext uri="{28A0092B-C50C-407E-A947-70E740481C1C}">
                          <a14:useLocalDpi xmlns:a14="http://schemas.microsoft.com/office/drawing/2010/main" val="0"/>
                        </a:ext>
                      </a:extLst>
                    </a:blip>
                    <a:stretch>
                      <a:fillRect/>
                    </a:stretch>
                  </pic:blipFill>
                  <pic:spPr>
                    <a:xfrm>
                      <a:off x="0" y="0"/>
                      <a:ext cx="4694555" cy="1837055"/>
                    </a:xfrm>
                    <a:prstGeom prst="rect">
                      <a:avLst/>
                    </a:prstGeom>
                  </pic:spPr>
                </pic:pic>
              </a:graphicData>
            </a:graphic>
            <wp14:sizeRelH relativeFrom="margin">
              <wp14:pctWidth>0</wp14:pctWidth>
            </wp14:sizeRelH>
            <wp14:sizeRelV relativeFrom="margin">
              <wp14:pctHeight>0</wp14:pctHeight>
            </wp14:sizeRelV>
          </wp:anchor>
        </w:drawing>
      </w:r>
    </w:p>
    <w:p w14:paraId="27B1A148" w14:textId="4DCEEF2F" w:rsidR="009506A3" w:rsidRDefault="009506A3">
      <w:r>
        <w:br w:type="page"/>
      </w:r>
    </w:p>
    <w:p w14:paraId="16BACA59" w14:textId="77777777" w:rsidR="009506A3" w:rsidRDefault="009506A3" w:rsidP="009506A3"/>
    <w:p w14:paraId="04985BA0" w14:textId="5828856B" w:rsidR="009506A3" w:rsidRDefault="009506A3" w:rsidP="009506A3">
      <w:pPr>
        <w:pStyle w:val="Paragraphedeliste"/>
        <w:numPr>
          <w:ilvl w:val="0"/>
          <w:numId w:val="6"/>
        </w:numPr>
      </w:pPr>
      <w:r>
        <w:t xml:space="preserve">D’après le comportement </w:t>
      </w:r>
      <w:r w:rsidR="00E63E37">
        <w:t xml:space="preserve">examiné dans la console Python, analyser la fonction de la </w:t>
      </w:r>
      <w:proofErr w:type="gramStart"/>
      <w:r w:rsidR="00E63E37">
        <w:t xml:space="preserve">méthode </w:t>
      </w:r>
      <w:r w:rsidR="00E63E37" w:rsidRPr="00E63E37">
        <w:rPr>
          <w:b/>
          <w:bCs/>
        </w:rPr>
        <w:t>.</w:t>
      </w:r>
      <w:proofErr w:type="spellStart"/>
      <w:r w:rsidR="00E63E37" w:rsidRPr="00E63E37">
        <w:rPr>
          <w:b/>
          <w:bCs/>
        </w:rPr>
        <w:t>find</w:t>
      </w:r>
      <w:proofErr w:type="spellEnd"/>
      <w:proofErr w:type="gramEnd"/>
      <w:r w:rsidR="00E63E37" w:rsidRPr="00E63E37">
        <w:rPr>
          <w:b/>
          <w:bCs/>
        </w:rPr>
        <w:t>()</w:t>
      </w:r>
      <w:r w:rsidR="00E63E37">
        <w:t>.</w:t>
      </w:r>
    </w:p>
    <w:p w14:paraId="1C72B070" w14:textId="77777777" w:rsidR="00E63E37" w:rsidRDefault="00E63E37" w:rsidP="00E63E37"/>
    <w:p w14:paraId="723ACDEA" w14:textId="5429F6B4" w:rsidR="00E63E37" w:rsidRDefault="00EF45CE" w:rsidP="00EF45CE">
      <w:pPr>
        <w:pStyle w:val="Paragraphedeliste"/>
        <w:numPr>
          <w:ilvl w:val="0"/>
          <w:numId w:val="6"/>
        </w:numPr>
      </w:pPr>
      <w:r>
        <w:t>En déduire la valeur de test ‘</w:t>
      </w:r>
      <w:proofErr w:type="spellStart"/>
      <w:r>
        <w:t>led_on</w:t>
      </w:r>
      <w:proofErr w:type="spellEnd"/>
      <w:r>
        <w:t xml:space="preserve"> == 6’ et ‘</w:t>
      </w:r>
      <w:proofErr w:type="spellStart"/>
      <w:r>
        <w:t>led_off</w:t>
      </w:r>
      <w:proofErr w:type="spellEnd"/>
      <w:r>
        <w:t xml:space="preserve"> == 6’.</w:t>
      </w:r>
    </w:p>
    <w:p w14:paraId="1AC1A231" w14:textId="77777777" w:rsidR="00EA6AD9" w:rsidRDefault="00EA6AD9" w:rsidP="000C7158"/>
    <w:p w14:paraId="4DC1FD67" w14:textId="2D79A80B" w:rsidR="00EA6AD9" w:rsidRPr="00EE2888" w:rsidRDefault="00A34AAF" w:rsidP="00A34AAF">
      <w:pPr>
        <w:pStyle w:val="Titre1"/>
      </w:pPr>
      <w:r>
        <w:t xml:space="preserve">Le </w:t>
      </w:r>
      <w:r w:rsidR="00EA6AD9">
        <w:t>Protocole HTTP</w:t>
      </w:r>
    </w:p>
    <w:p w14:paraId="492A62A6" w14:textId="77777777" w:rsidR="00EE2888" w:rsidRDefault="00EE2888" w:rsidP="00EE2888">
      <w:pPr>
        <w:rPr>
          <w:color w:val="4472C4" w:themeColor="accent1"/>
        </w:rPr>
      </w:pPr>
    </w:p>
    <w:p w14:paraId="292266B8" w14:textId="24FF6880" w:rsidR="00EE2888" w:rsidRPr="00EE2888" w:rsidRDefault="00EE2888" w:rsidP="00EE2888">
      <w:pPr>
        <w:ind w:right="135"/>
        <w:rPr>
          <w:rFonts w:eastAsia="Calibri"/>
          <w:lang w:eastAsia="fr-FR"/>
        </w:rPr>
      </w:pPr>
      <w:r w:rsidRPr="00EE2888">
        <w:rPr>
          <w:rFonts w:eastAsia="Calibri"/>
          <w:color w:val="FF0000"/>
          <w:lang w:eastAsia="fr-FR"/>
        </w:rPr>
        <w:t>Que se passe-t-il lors d’une requête client pour afficher une page web</w:t>
      </w:r>
      <w:r>
        <w:rPr>
          <w:rFonts w:eastAsia="Calibri"/>
          <w:color w:val="FF0000"/>
          <w:lang w:eastAsia="fr-FR"/>
        </w:rPr>
        <w:t> ?</w:t>
      </w:r>
      <w:r>
        <w:rPr>
          <w:rFonts w:eastAsia="Calibri"/>
          <w:color w:val="FF0000"/>
          <w:lang w:eastAsia="fr-FR"/>
        </w:rPr>
        <w:br/>
      </w:r>
      <w:r w:rsidRPr="00EE2888">
        <w:rPr>
          <w:rFonts w:eastAsia="Calibri"/>
          <w:lang w:eastAsia="fr-FR"/>
        </w:rPr>
        <w:t xml:space="preserve"> (ici la page web </w:t>
      </w:r>
      <w:hyperlink r:id="rId24" w:history="1">
        <w:r w:rsidRPr="00EE2888">
          <w:rPr>
            <w:rFonts w:eastAsia="Calibri"/>
            <w:u w:val="single"/>
            <w:lang w:eastAsia="fr-FR"/>
          </w:rPr>
          <w:t>http://xyz.com/home.html</w:t>
        </w:r>
      </w:hyperlink>
      <w:r w:rsidRPr="00EE2888">
        <w:rPr>
          <w:rFonts w:eastAsia="Calibri"/>
          <w:lang w:eastAsia="fr-FR"/>
        </w:rPr>
        <w:t>)</w:t>
      </w:r>
      <w:r>
        <w:rPr>
          <w:rFonts w:eastAsia="Calibri"/>
          <w:lang w:eastAsia="fr-FR"/>
        </w:rPr>
        <w:t>.</w:t>
      </w:r>
    </w:p>
    <w:p w14:paraId="27CB5B11" w14:textId="1B5F8C91" w:rsidR="00EE2888" w:rsidRPr="00217512" w:rsidRDefault="00AB38FE" w:rsidP="00EE2888">
      <w:pPr>
        <w:ind w:right="5803"/>
        <w:rPr>
          <w:rFonts w:eastAsia="Calibri"/>
          <w:lang w:eastAsia="fr-FR"/>
        </w:rPr>
      </w:pPr>
      <w:r>
        <w:rPr>
          <w:rFonts w:eastAsia="Calibri"/>
          <w:noProof/>
          <w:lang w:eastAsia="fr-FR"/>
        </w:rPr>
        <mc:AlternateContent>
          <mc:Choice Requires="wps">
            <w:drawing>
              <wp:anchor distT="0" distB="0" distL="114300" distR="114300" simplePos="0" relativeHeight="251695104" behindDoc="0" locked="0" layoutInCell="1" allowOverlap="1" wp14:anchorId="3BA05025" wp14:editId="1EDF7D17">
                <wp:simplePos x="0" y="0"/>
                <wp:positionH relativeFrom="column">
                  <wp:posOffset>-164612</wp:posOffset>
                </wp:positionH>
                <wp:positionV relativeFrom="paragraph">
                  <wp:posOffset>141605</wp:posOffset>
                </wp:positionV>
                <wp:extent cx="6477000" cy="2907323"/>
                <wp:effectExtent l="0" t="0" r="19050" b="26670"/>
                <wp:wrapNone/>
                <wp:docPr id="656457712" name="Rectangle 1"/>
                <wp:cNvGraphicFramePr/>
                <a:graphic xmlns:a="http://schemas.openxmlformats.org/drawingml/2006/main">
                  <a:graphicData uri="http://schemas.microsoft.com/office/word/2010/wordprocessingShape">
                    <wps:wsp>
                      <wps:cNvSpPr/>
                      <wps:spPr>
                        <a:xfrm>
                          <a:off x="0" y="0"/>
                          <a:ext cx="6477000" cy="2907323"/>
                        </a:xfrm>
                        <a:prstGeom prst="rect">
                          <a:avLst/>
                        </a:prstGeom>
                        <a:noFill/>
                        <a:ln>
                          <a:solidFill>
                            <a:schemeClr val="accent1"/>
                          </a:solidFill>
                          <a:prstDash val="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0AD1EFE" id="Rectangle 1" o:spid="_x0000_s1026" style="position:absolute;margin-left:-12.95pt;margin-top:11.15pt;width:510pt;height:228.9pt;z-index:2516951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" filled="f" strokecolor="#4472c4 [3204]" strokeweight="1pt">
                <v:stroke dashstyle="dash"/>
              </v:rect>
            </w:pict>
          </mc:Fallback>
        </mc:AlternateContent>
      </w:r>
      <w:r w:rsidR="00EE2888">
        <w:rPr>
          <w:rFonts w:eastAsia="Calibri"/>
          <w:noProof/>
          <w:lang w:eastAsia="fr-FR"/>
        </w:rPr>
        <mc:AlternateContent>
          <mc:Choice Requires="wpg">
            <w:drawing>
              <wp:anchor distT="0" distB="0" distL="114300" distR="114300" simplePos="0" relativeHeight="251694080" behindDoc="0" locked="0" layoutInCell="1" allowOverlap="1" wp14:anchorId="6D494FAB" wp14:editId="5F60C7D7">
                <wp:simplePos x="0" y="0"/>
                <wp:positionH relativeFrom="column">
                  <wp:posOffset>2101313</wp:posOffset>
                </wp:positionH>
                <wp:positionV relativeFrom="paragraph">
                  <wp:posOffset>171938</wp:posOffset>
                </wp:positionV>
                <wp:extent cx="4209415" cy="2368550"/>
                <wp:effectExtent l="0" t="0" r="635" b="0"/>
                <wp:wrapNone/>
                <wp:docPr id="1570368175" name="Groupe 1"/>
                <wp:cNvGraphicFramePr/>
                <a:graphic xmlns:a="http://schemas.openxmlformats.org/drawingml/2006/main">
                  <a:graphicData uri="http://schemas.microsoft.com/office/word/2010/wordprocessingGroup">
                    <wpg:wgp>
                      <wpg:cNvGrpSpPr/>
                      <wpg:grpSpPr>
                        <a:xfrm>
                          <a:off x="0" y="0"/>
                          <a:ext cx="4209415" cy="2368550"/>
                          <a:chOff x="-228653" y="-23446"/>
                          <a:chExt cx="4210392" cy="2368550"/>
                        </a:xfrm>
                      </wpg:grpSpPr>
                      <pic:pic xmlns:pic="http://schemas.openxmlformats.org/drawingml/2006/picture">
                        <pic:nvPicPr>
                          <pic:cNvPr id="156" name="Image 11" descr="C:\STI2D\Formation Réseaux\02 - Couche 7 - HTTP\HTTP_RequestResponseMessages.png"/>
                          <pic:cNvPicPr>
                            <a:picLocks noChangeAspect="1"/>
                          </pic:cNvPicPr>
                        </pic:nvPicPr>
                        <pic:blipFill>
                          <a:blip r:embed="rId25" cstate="print">
                            <a:clrChange>
                              <a:clrFrom>
                                <a:srgbClr val="FFFFFF"/>
                              </a:clrFrom>
                              <a:clrTo>
                                <a:srgbClr val="FFFFFF">
                                  <a:alpha val="0"/>
                                </a:srgbClr>
                              </a:clrTo>
                            </a:clrChange>
                          </a:blip>
                          <a:srcRect/>
                          <a:stretch>
                            <a:fillRect/>
                          </a:stretch>
                        </pic:blipFill>
                        <pic:spPr bwMode="auto">
                          <a:xfrm>
                            <a:off x="164119" y="-23446"/>
                            <a:ext cx="3817620" cy="2368550"/>
                          </a:xfrm>
                          <a:prstGeom prst="rect">
                            <a:avLst/>
                          </a:prstGeom>
                          <a:noFill/>
                          <a:ln w="9525">
                            <a:noFill/>
                            <a:miter lim="800000"/>
                            <a:headEnd/>
                            <a:tailEnd/>
                          </a:ln>
                        </pic:spPr>
                      </pic:pic>
                      <wps:wsp>
                        <wps:cNvPr id="158" name="Connecteur en angle 158"/>
                        <wps:cNvCnPr>
                          <a:cxnSpLocks noChangeShapeType="1"/>
                        </wps:cNvCnPr>
                        <wps:spPr bwMode="auto">
                          <a:xfrm flipV="1">
                            <a:off x="-228653" y="199292"/>
                            <a:ext cx="1540906" cy="779586"/>
                          </a:xfrm>
                          <a:prstGeom prst="bentConnector3">
                            <a:avLst>
                              <a:gd name="adj1" fmla="val 26030"/>
                            </a:avLst>
                          </a:prstGeom>
                          <a:noFill/>
                          <a:ln w="9525">
                            <a:solidFill>
                              <a:schemeClr val="tx1">
                                <a:lumMod val="50000"/>
                                <a:lumOff val="50000"/>
                              </a:schemeClr>
                            </a:solidFill>
                            <a:prstDash val="dash"/>
                            <a:miter lim="800000"/>
                            <a:headEnd/>
                            <a:tailEnd type="arrow" w="sm" len="med"/>
                          </a:ln>
                          <a:extLst>
                            <a:ext uri="{909E8E84-426E-40DD-AFC4-6F175D3DCCD1}">
                              <a14:hiddenFill xmlns:a14="http://schemas.microsoft.com/office/drawing/2010/main">
                                <a:noFill/>
                              </a14:hiddenFill>
                            </a:ext>
                          </a:extLst>
                        </wps:spPr>
                        <wps:bodyPr/>
                      </wps:wsp>
                      <wps:wsp>
                        <wps:cNvPr id="157" name="Connecteur en angle 157"/>
                        <wps:cNvCnPr>
                          <a:cxnSpLocks noChangeShapeType="1"/>
                        </wps:cNvCnPr>
                        <wps:spPr bwMode="auto">
                          <a:xfrm>
                            <a:off x="-211065" y="1307124"/>
                            <a:ext cx="1524880" cy="483869"/>
                          </a:xfrm>
                          <a:prstGeom prst="bentConnector3">
                            <a:avLst>
                              <a:gd name="adj1" fmla="val 50000"/>
                            </a:avLst>
                          </a:prstGeom>
                          <a:noFill/>
                          <a:ln w="9525">
                            <a:solidFill>
                              <a:schemeClr val="tx1">
                                <a:lumMod val="50000"/>
                                <a:lumOff val="50000"/>
                              </a:schemeClr>
                            </a:solidFill>
                            <a:prstDash val="dash"/>
                            <a:miter lim="800000"/>
                            <a:headEnd/>
                            <a:tailEnd type="arrow" w="sm" len="med"/>
                          </a:ln>
                          <a:extLst>
                            <a:ext uri="{909E8E84-426E-40DD-AFC4-6F175D3DCCD1}">
                              <a14:hiddenFill xmlns:a14="http://schemas.microsoft.com/office/drawing/2010/main">
                                <a:noFill/>
                              </a14:hiddenFill>
                            </a:ext>
                          </a:extLst>
                        </wps:spPr>
                        <wps:bodyPr/>
                      </wps:wsp>
                    </wpg:wgp>
                  </a:graphicData>
                </a:graphic>
                <wp14:sizeRelH relativeFrom="margin">
                  <wp14:pctWidth>0</wp14:pctWidth>
                </wp14:sizeRelH>
              </wp:anchor>
            </w:drawing>
          </mc:Choice>
          <mc:Fallback>
            <w:pict>
              <v:group w14:anchorId="6B811FF7" id="Groupe 1" o:spid="_x0000_s1026" style="position:absolute;margin-left:165.45pt;margin-top:13.55pt;width:331.45pt;height:186.5pt;z-index:251694080;mso-width-relative:margin" coordorigin="-2286,-234" coordsize="42103,2368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">
                <v:shape id="Image 11" o:spid="_x0000_s1027" type="#_x0000_t75" style="position:absolute;left:1641;top:-234;width:38176;height:236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">
                  <v:imagedata r:id="rId26" o:title="HTTP_RequestResponseMessages" chromakey="white"/>
                </v:shape>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Connecteur en angle 158" o:spid="_x0000_s1028" type="#_x0000_t34" style="position:absolute;left:-2286;top:1992;width:15408;height:7796;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" adj="5622" strokecolor="gray [1629]">
                  <v:stroke dashstyle="dash" endarrow="open" endarrowwidth="narrow"/>
                </v:shape>
                <v:shape id="Connecteur en angle 157" o:spid="_x0000_s1029" type="#_x0000_t34" style="position:absolute;left:-2110;top:13071;width:15248;height:4838;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" strokecolor="gray [1629]">
                  <v:stroke dashstyle="dash" endarrow="open" endarrowwidth="narrow"/>
                </v:shape>
              </v:group>
            </w:pict>
          </mc:Fallback>
        </mc:AlternateContent>
      </w:r>
    </w:p>
    <w:p w14:paraId="3F7153D2" w14:textId="41625ABE" w:rsidR="00EE2888" w:rsidRPr="001B292A" w:rsidRDefault="00EE2888" w:rsidP="00EE2888">
      <w:pPr>
        <w:numPr>
          <w:ilvl w:val="0"/>
          <w:numId w:val="7"/>
        </w:numPr>
        <w:tabs>
          <w:tab w:val="num" w:pos="426"/>
        </w:tabs>
        <w:spacing w:after="60"/>
        <w:ind w:left="426" w:right="5803" w:hanging="284"/>
        <w:rPr>
          <w:rFonts w:eastAsia="Calibri"/>
          <w:sz w:val="18"/>
          <w:lang w:eastAsia="fr-FR"/>
        </w:rPr>
      </w:pPr>
      <w:r w:rsidRPr="001B292A">
        <w:rPr>
          <w:rFonts w:eastAsia="Calibri"/>
          <w:sz w:val="18"/>
          <w:lang w:eastAsia="fr-FR"/>
        </w:rPr>
        <w:t>Le serveur possède un port en écoute (par défaut le port 80)</w:t>
      </w:r>
      <w:r>
        <w:rPr>
          <w:rFonts w:eastAsia="Calibri"/>
          <w:sz w:val="18"/>
          <w:lang w:eastAsia="fr-FR"/>
        </w:rPr>
        <w:t>.</w:t>
      </w:r>
    </w:p>
    <w:p w14:paraId="79A9856A" w14:textId="77777777" w:rsidR="00EE2888" w:rsidRPr="001B292A" w:rsidRDefault="00EE2888" w:rsidP="00EE2888">
      <w:pPr>
        <w:numPr>
          <w:ilvl w:val="0"/>
          <w:numId w:val="7"/>
        </w:numPr>
        <w:tabs>
          <w:tab w:val="num" w:pos="426"/>
        </w:tabs>
        <w:spacing w:after="60"/>
        <w:ind w:left="426" w:right="5803" w:hanging="284"/>
        <w:rPr>
          <w:rFonts w:eastAsia="Calibri"/>
          <w:sz w:val="18"/>
          <w:lang w:eastAsia="fr-FR"/>
        </w:rPr>
      </w:pPr>
      <w:r w:rsidRPr="001B292A">
        <w:rPr>
          <w:rFonts w:eastAsia="Calibri"/>
          <w:sz w:val="18"/>
          <w:lang w:eastAsia="fr-FR"/>
        </w:rPr>
        <w:t>Le client http se connecte</w:t>
      </w:r>
      <w:r>
        <w:rPr>
          <w:rFonts w:eastAsia="Calibri"/>
          <w:sz w:val="18"/>
          <w:lang w:eastAsia="fr-FR"/>
        </w:rPr>
        <w:t xml:space="preserve"> et de synchronise</w:t>
      </w:r>
      <w:r w:rsidRPr="001B292A">
        <w:rPr>
          <w:rFonts w:eastAsia="Calibri"/>
          <w:sz w:val="18"/>
          <w:lang w:eastAsia="fr-FR"/>
        </w:rPr>
        <w:t xml:space="preserve"> au port en écoute du serveur</w:t>
      </w:r>
      <w:r>
        <w:rPr>
          <w:rFonts w:eastAsia="Calibri"/>
          <w:sz w:val="18"/>
          <w:lang w:eastAsia="fr-FR"/>
        </w:rPr>
        <w:t xml:space="preserve"> (synchronisation TCP).</w:t>
      </w:r>
    </w:p>
    <w:p w14:paraId="77702373" w14:textId="77777777" w:rsidR="00EE2888" w:rsidRPr="001B292A" w:rsidRDefault="00EE2888" w:rsidP="00EE2888">
      <w:pPr>
        <w:numPr>
          <w:ilvl w:val="0"/>
          <w:numId w:val="7"/>
        </w:numPr>
        <w:tabs>
          <w:tab w:val="num" w:pos="426"/>
        </w:tabs>
        <w:spacing w:after="60"/>
        <w:ind w:left="426" w:right="5803" w:hanging="284"/>
        <w:rPr>
          <w:rFonts w:eastAsia="Calibri"/>
          <w:sz w:val="18"/>
          <w:lang w:eastAsia="fr-FR"/>
        </w:rPr>
      </w:pPr>
      <w:r w:rsidRPr="001B292A">
        <w:rPr>
          <w:rFonts w:eastAsia="Calibri"/>
          <w:sz w:val="18"/>
          <w:lang w:eastAsia="fr-FR"/>
        </w:rPr>
        <w:t>Le client transmet une requête à l'aide d’une commande GET par exemple.</w:t>
      </w:r>
    </w:p>
    <w:p w14:paraId="240CDB01" w14:textId="77777777" w:rsidR="00EE2888" w:rsidRPr="001B292A" w:rsidRDefault="00EE2888" w:rsidP="00EE2888">
      <w:pPr>
        <w:numPr>
          <w:ilvl w:val="0"/>
          <w:numId w:val="7"/>
        </w:numPr>
        <w:tabs>
          <w:tab w:val="num" w:pos="426"/>
        </w:tabs>
        <w:spacing w:after="60"/>
        <w:ind w:left="426" w:right="5803" w:hanging="284"/>
        <w:rPr>
          <w:rFonts w:eastAsia="Calibri"/>
          <w:sz w:val="18"/>
          <w:lang w:eastAsia="fr-FR"/>
        </w:rPr>
      </w:pPr>
      <w:r w:rsidRPr="001B292A">
        <w:rPr>
          <w:rFonts w:eastAsia="Calibri"/>
          <w:sz w:val="18"/>
          <w:lang w:eastAsia="fr-FR"/>
        </w:rPr>
        <w:t>Le serveur transmet au client la réponse à sa requête avec le contenu html de la page web.</w:t>
      </w:r>
    </w:p>
    <w:p w14:paraId="1C3A8251" w14:textId="77777777" w:rsidR="00EE2888" w:rsidRPr="001B292A" w:rsidRDefault="00EE2888" w:rsidP="00EE2888">
      <w:pPr>
        <w:numPr>
          <w:ilvl w:val="0"/>
          <w:numId w:val="7"/>
        </w:numPr>
        <w:tabs>
          <w:tab w:val="num" w:pos="426"/>
        </w:tabs>
        <w:spacing w:after="60"/>
        <w:ind w:left="426" w:right="5237" w:hanging="284"/>
        <w:rPr>
          <w:rFonts w:eastAsia="Calibri"/>
          <w:sz w:val="18"/>
          <w:lang w:eastAsia="fr-FR"/>
        </w:rPr>
      </w:pPr>
      <w:r w:rsidRPr="001B292A">
        <w:rPr>
          <w:rFonts w:eastAsia="Calibri"/>
          <w:sz w:val="18"/>
          <w:lang w:eastAsia="fr-FR"/>
        </w:rPr>
        <w:t>Le navigateur internet du client scanne le contenu html qui vient de lui être envoyé à la recherche d’URL d’images, vidéos...</w:t>
      </w:r>
    </w:p>
    <w:p w14:paraId="0BA625CF" w14:textId="77777777" w:rsidR="00EE2888" w:rsidRPr="001B292A" w:rsidRDefault="00EE2888" w:rsidP="00EE2888">
      <w:pPr>
        <w:numPr>
          <w:ilvl w:val="0"/>
          <w:numId w:val="7"/>
        </w:numPr>
        <w:tabs>
          <w:tab w:val="num" w:pos="426"/>
        </w:tabs>
        <w:spacing w:after="60"/>
        <w:ind w:left="426" w:right="4103" w:hanging="284"/>
        <w:rPr>
          <w:rFonts w:eastAsia="Calibri"/>
          <w:sz w:val="18"/>
          <w:lang w:eastAsia="fr-FR"/>
        </w:rPr>
      </w:pPr>
      <w:r w:rsidRPr="001B292A">
        <w:rPr>
          <w:rFonts w:eastAsia="Calibri"/>
          <w:sz w:val="18"/>
          <w:lang w:eastAsia="fr-FR"/>
        </w:rPr>
        <w:t>Si le scan du contenu html contient des URL d’images, vidéos, alors le client transmet autant de commandes GET que d’URL d’images, vidéos trouvées.</w:t>
      </w:r>
    </w:p>
    <w:p w14:paraId="00053B83" w14:textId="77777777" w:rsidR="00EE2888" w:rsidRPr="001B292A" w:rsidRDefault="00EE2888" w:rsidP="00EE2888">
      <w:pPr>
        <w:numPr>
          <w:ilvl w:val="0"/>
          <w:numId w:val="7"/>
        </w:numPr>
        <w:tabs>
          <w:tab w:val="num" w:pos="426"/>
        </w:tabs>
        <w:spacing w:after="60"/>
        <w:ind w:left="426" w:right="-8" w:hanging="284"/>
        <w:rPr>
          <w:rFonts w:eastAsia="Calibri"/>
          <w:sz w:val="18"/>
          <w:lang w:eastAsia="fr-FR"/>
        </w:rPr>
      </w:pPr>
      <w:r w:rsidRPr="001B292A">
        <w:rPr>
          <w:rFonts w:eastAsia="Calibri"/>
          <w:sz w:val="18"/>
          <w:lang w:eastAsia="fr-FR"/>
        </w:rPr>
        <w:t>Le serveur transmet au client autant de réponses que de requêtes client, avec comme contenu dans chacune de ses réponses une image ou une vidéo.</w:t>
      </w:r>
    </w:p>
    <w:p w14:paraId="283070B0" w14:textId="77777777" w:rsidR="00EE2888" w:rsidRPr="00A032F4" w:rsidRDefault="00EE2888" w:rsidP="00EE2888">
      <w:pPr>
        <w:tabs>
          <w:tab w:val="left" w:pos="3186"/>
        </w:tabs>
        <w:spacing w:after="60"/>
        <w:ind w:right="-7"/>
        <w:rPr>
          <w:rFonts w:eastAsia="Times New Roman"/>
          <w:szCs w:val="22"/>
          <w:lang w:eastAsia="fr-FR"/>
        </w:rPr>
      </w:pPr>
      <w:r w:rsidRPr="00A032F4">
        <w:rPr>
          <w:rFonts w:eastAsia="Times New Roman"/>
          <w:szCs w:val="22"/>
          <w:lang w:eastAsia="fr-FR"/>
        </w:rPr>
        <w:t>Dans le protocole http, une méthode est un type de requête, c’est-à-dire qu’elle demande au serveur d’effectuer une action. Les méthodes les plus utilisées sont GET et POST</w:t>
      </w:r>
      <w:r>
        <w:rPr>
          <w:rFonts w:eastAsia="Times New Roman"/>
          <w:szCs w:val="22"/>
          <w:lang w:eastAsia="fr-FR"/>
        </w:rPr>
        <w:t> :</w:t>
      </w:r>
    </w:p>
    <w:p w14:paraId="655FD219" w14:textId="77777777" w:rsidR="00EE2888" w:rsidRPr="00A032F4" w:rsidRDefault="00EE2888" w:rsidP="00EE2888">
      <w:pPr>
        <w:pStyle w:val="Paragraphedeliste"/>
        <w:numPr>
          <w:ilvl w:val="0"/>
          <w:numId w:val="8"/>
        </w:numPr>
        <w:tabs>
          <w:tab w:val="left" w:pos="3186"/>
        </w:tabs>
        <w:ind w:right="-7"/>
        <w:rPr>
          <w:rFonts w:eastAsia="Times New Roman"/>
          <w:szCs w:val="22"/>
          <w:lang w:eastAsia="fr-FR"/>
        </w:rPr>
      </w:pPr>
      <w:r w:rsidRPr="00A34AAF">
        <w:rPr>
          <w:rFonts w:eastAsia="Times New Roman"/>
          <w:b/>
          <w:bCs/>
          <w:szCs w:val="22"/>
          <w:lang w:eastAsia="fr-FR"/>
        </w:rPr>
        <w:t>GET</w:t>
      </w:r>
      <w:r w:rsidRPr="00A032F4">
        <w:rPr>
          <w:rFonts w:eastAsia="Times New Roman"/>
          <w:szCs w:val="22"/>
          <w:lang w:eastAsia="fr-FR"/>
        </w:rPr>
        <w:t> : c’est la méthode la plus courante pour demander une ressource. Une requête GET est sans effet sur la ressource.</w:t>
      </w:r>
    </w:p>
    <w:p w14:paraId="280BF1D5" w14:textId="77777777" w:rsidR="00EE2888" w:rsidRPr="00A032F4" w:rsidRDefault="00EE2888" w:rsidP="00EE2888">
      <w:pPr>
        <w:pStyle w:val="Paragraphedeliste"/>
        <w:numPr>
          <w:ilvl w:val="0"/>
          <w:numId w:val="8"/>
        </w:numPr>
        <w:tabs>
          <w:tab w:val="left" w:pos="3186"/>
        </w:tabs>
        <w:ind w:right="-7"/>
        <w:rPr>
          <w:rFonts w:eastAsia="Times New Roman"/>
          <w:szCs w:val="22"/>
          <w:lang w:eastAsia="fr-FR"/>
        </w:rPr>
      </w:pPr>
      <w:r w:rsidRPr="00A34AAF">
        <w:rPr>
          <w:rFonts w:eastAsia="Times New Roman"/>
          <w:b/>
          <w:bCs/>
          <w:szCs w:val="22"/>
          <w:lang w:eastAsia="fr-FR"/>
        </w:rPr>
        <w:t>POST</w:t>
      </w:r>
      <w:r w:rsidRPr="00A032F4">
        <w:rPr>
          <w:rFonts w:eastAsia="Times New Roman"/>
          <w:szCs w:val="22"/>
          <w:lang w:eastAsia="fr-FR"/>
        </w:rPr>
        <w:t> : cette méthode doit être utilisée pour ajouter une nouvelle ressource, comme un message sur un forum, un article dans un site ou encore un login et un mot de passe.</w:t>
      </w:r>
    </w:p>
    <w:p w14:paraId="40C1CF4A" w14:textId="77777777" w:rsidR="00EE2888" w:rsidRDefault="00EE2888" w:rsidP="00EE2888">
      <w:pPr>
        <w:rPr>
          <w:color w:val="4472C4" w:themeColor="accent1"/>
        </w:rPr>
      </w:pPr>
    </w:p>
    <w:p w14:paraId="6DCEF49D" w14:textId="02B2786B" w:rsidR="00A34AAF" w:rsidRDefault="00A34AAF" w:rsidP="00A34AAF">
      <w:pPr>
        <w:pStyle w:val="Titre2"/>
      </w:pPr>
      <w:r>
        <w:t xml:space="preserve">Visualisation de la requête </w:t>
      </w:r>
      <w:r w:rsidR="00892601">
        <w:t xml:space="preserve">GET </w:t>
      </w:r>
      <w:r>
        <w:t>client</w:t>
      </w:r>
    </w:p>
    <w:p w14:paraId="1164E3CB" w14:textId="640EF586" w:rsidR="00A34AAF" w:rsidRDefault="00892601" w:rsidP="00A34AAF">
      <w:r>
        <w:t>Le programme stocké sur le serveur ne permet pas de visualiser la requête du client. Pour cela, il faut utiliser un scanner de trame : WIRESHARK.</w:t>
      </w:r>
    </w:p>
    <w:p w14:paraId="5043F1A4" w14:textId="3F6923C9" w:rsidR="00892601" w:rsidRDefault="00892601" w:rsidP="00892601">
      <w:pPr>
        <w:pStyle w:val="Paragraphedeliste"/>
        <w:numPr>
          <w:ilvl w:val="0"/>
          <w:numId w:val="4"/>
        </w:numPr>
      </w:pPr>
      <w:r>
        <w:t xml:space="preserve"> Exécuter le programme </w:t>
      </w:r>
      <w:r w:rsidRPr="00892601">
        <w:rPr>
          <w:b/>
          <w:bCs/>
        </w:rPr>
        <w:t>Wireshark</w:t>
      </w:r>
      <w:r>
        <w:t xml:space="preserve"> disponible sur le réseau</w:t>
      </w:r>
      <w:r w:rsidR="007A2E1C">
        <w:t xml:space="preserve"> (vous aurez besoin d’un login administrateur… demandez !) et suivre le tutorial suivant :</w:t>
      </w:r>
    </w:p>
    <w:p w14:paraId="5426E110" w14:textId="77777777" w:rsidR="00892601" w:rsidRDefault="00892601" w:rsidP="007A2E1C">
      <w:pPr>
        <w:pStyle w:val="Paragraphedeliste"/>
      </w:pPr>
    </w:p>
    <w:p w14:paraId="0C479CDE" w14:textId="08D07092" w:rsidR="0044272C" w:rsidRDefault="0044272C">
      <w:r>
        <w:br w:type="page"/>
      </w:r>
    </w:p>
    <w:p w14:paraId="3F7B3AB3" w14:textId="2BAE42FD" w:rsidR="007A2E1C" w:rsidRDefault="00E863FD" w:rsidP="007A2E1C">
      <w:pPr>
        <w:pStyle w:val="Paragraphedeliste"/>
      </w:pPr>
      <w:r>
        <w:rPr>
          <w:noProof/>
        </w:rPr>
        <w:lastRenderedPageBreak/>
        <mc:AlternateContent>
          <mc:Choice Requires="wps">
            <w:drawing>
              <wp:anchor distT="0" distB="0" distL="114300" distR="114300" simplePos="0" relativeHeight="251707392" behindDoc="0" locked="0" layoutInCell="1" allowOverlap="1" wp14:anchorId="27395FFD" wp14:editId="5824A61B">
                <wp:simplePos x="0" y="0"/>
                <wp:positionH relativeFrom="column">
                  <wp:posOffset>2324051</wp:posOffset>
                </wp:positionH>
                <wp:positionV relativeFrom="paragraph">
                  <wp:posOffset>3490496</wp:posOffset>
                </wp:positionV>
                <wp:extent cx="597437" cy="257273"/>
                <wp:effectExtent l="0" t="38100" r="50800" b="28575"/>
                <wp:wrapNone/>
                <wp:docPr id="1465970413" name="Connecteur droit avec flèche 3"/>
                <wp:cNvGraphicFramePr/>
                <a:graphic xmlns:a="http://schemas.openxmlformats.org/drawingml/2006/main">
                  <a:graphicData uri="http://schemas.microsoft.com/office/word/2010/wordprocessingShape">
                    <wps:wsp>
                      <wps:cNvCnPr/>
                      <wps:spPr>
                        <a:xfrm flipV="1">
                          <a:off x="0" y="0"/>
                          <a:ext cx="597437" cy="257273"/>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093F033" id="Connecteur droit avec flèche 3" o:spid="_x0000_s1026" type="#_x0000_t32" style="position:absolute;margin-left:183pt;margin-top:274.85pt;width:47.05pt;height:20.25pt;flip:y;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" strokecolor="#4472c4 [3204]" strokeweight="1.5pt">
                <v:stroke endarrow="block" joinstyle="miter"/>
              </v:shape>
            </w:pict>
          </mc:Fallback>
        </mc:AlternateContent>
      </w:r>
      <w:r>
        <w:rPr>
          <w:noProof/>
        </w:rPr>
        <mc:AlternateContent>
          <mc:Choice Requires="wps">
            <w:drawing>
              <wp:anchor distT="0" distB="0" distL="114300" distR="114300" simplePos="0" relativeHeight="251705344" behindDoc="0" locked="0" layoutInCell="1" allowOverlap="1" wp14:anchorId="1F416CF6" wp14:editId="3E04C5CA">
                <wp:simplePos x="0" y="0"/>
                <wp:positionH relativeFrom="column">
                  <wp:posOffset>2294742</wp:posOffset>
                </wp:positionH>
                <wp:positionV relativeFrom="paragraph">
                  <wp:posOffset>2974681</wp:posOffset>
                </wp:positionV>
                <wp:extent cx="627185" cy="342363"/>
                <wp:effectExtent l="0" t="38100" r="59055" b="19685"/>
                <wp:wrapNone/>
                <wp:docPr id="1305735482" name="Connecteur droit avec flèche 3"/>
                <wp:cNvGraphicFramePr/>
                <a:graphic xmlns:a="http://schemas.openxmlformats.org/drawingml/2006/main">
                  <a:graphicData uri="http://schemas.microsoft.com/office/word/2010/wordprocessingShape">
                    <wps:wsp>
                      <wps:cNvCnPr/>
                      <wps:spPr>
                        <a:xfrm flipV="1">
                          <a:off x="0" y="0"/>
                          <a:ext cx="627185" cy="342363"/>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ADB7A84" id="Connecteur droit avec flèche 3" o:spid="_x0000_s1026" type="#_x0000_t32" style="position:absolute;margin-left:180.7pt;margin-top:234.25pt;width:49.4pt;height:26.95pt;flip:y;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" strokecolor="#4472c4 [3204]" strokeweight="1.5pt">
                <v:stroke endarrow="block" joinstyle="miter"/>
              </v:shape>
            </w:pict>
          </mc:Fallback>
        </mc:AlternateContent>
      </w:r>
      <w:r w:rsidR="0044272C">
        <w:rPr>
          <w:noProof/>
        </w:rPr>
        <mc:AlternateContent>
          <mc:Choice Requires="wps">
            <w:drawing>
              <wp:anchor distT="0" distB="0" distL="114300" distR="114300" simplePos="0" relativeHeight="251703296" behindDoc="0" locked="0" layoutInCell="1" allowOverlap="1" wp14:anchorId="7A7CE72C" wp14:editId="15461E4A">
                <wp:simplePos x="0" y="0"/>
                <wp:positionH relativeFrom="column">
                  <wp:posOffset>2329913</wp:posOffset>
                </wp:positionH>
                <wp:positionV relativeFrom="paragraph">
                  <wp:posOffset>2482312</wp:posOffset>
                </wp:positionV>
                <wp:extent cx="574430" cy="503555"/>
                <wp:effectExtent l="0" t="38100" r="54610" b="29845"/>
                <wp:wrapNone/>
                <wp:docPr id="1058160790" name="Connecteur droit avec flèche 3"/>
                <wp:cNvGraphicFramePr/>
                <a:graphic xmlns:a="http://schemas.openxmlformats.org/drawingml/2006/main">
                  <a:graphicData uri="http://schemas.microsoft.com/office/word/2010/wordprocessingShape">
                    <wps:wsp>
                      <wps:cNvCnPr/>
                      <wps:spPr>
                        <a:xfrm flipV="1">
                          <a:off x="0" y="0"/>
                          <a:ext cx="574430" cy="503555"/>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378D312" id="Connecteur droit avec flèche 3" o:spid="_x0000_s1026" type="#_x0000_t32" style="position:absolute;margin-left:183.45pt;margin-top:195.45pt;width:45.25pt;height:39.65pt;flip:y;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" strokecolor="#4472c4 [3204]" strokeweight="1.5pt">
                <v:stroke endarrow="block" joinstyle="miter"/>
              </v:shape>
            </w:pict>
          </mc:Fallback>
        </mc:AlternateContent>
      </w:r>
      <w:r w:rsidR="0044272C">
        <w:rPr>
          <w:noProof/>
        </w:rPr>
        <mc:AlternateContent>
          <mc:Choice Requires="wps">
            <w:drawing>
              <wp:anchor distT="0" distB="0" distL="114300" distR="114300" simplePos="0" relativeHeight="251701248" behindDoc="0" locked="0" layoutInCell="1" allowOverlap="1" wp14:anchorId="66137F82" wp14:editId="48CDABD6">
                <wp:simplePos x="0" y="0"/>
                <wp:positionH relativeFrom="column">
                  <wp:posOffset>-390037</wp:posOffset>
                </wp:positionH>
                <wp:positionV relativeFrom="paragraph">
                  <wp:posOffset>2528668</wp:posOffset>
                </wp:positionV>
                <wp:extent cx="2901462" cy="1430216"/>
                <wp:effectExtent l="0" t="0" r="13335" b="17780"/>
                <wp:wrapNone/>
                <wp:docPr id="8873815" name="Zone de texte 2"/>
                <wp:cNvGraphicFramePr/>
                <a:graphic xmlns:a="http://schemas.openxmlformats.org/drawingml/2006/main">
                  <a:graphicData uri="http://schemas.microsoft.com/office/word/2010/wordprocessingShape">
                    <wps:wsp>
                      <wps:cNvSpPr txBox="1"/>
                      <wps:spPr>
                        <a:xfrm>
                          <a:off x="0" y="0"/>
                          <a:ext cx="2901462" cy="1430216"/>
                        </a:xfrm>
                        <a:prstGeom prst="rect">
                          <a:avLst/>
                        </a:prstGeom>
                        <a:solidFill>
                          <a:schemeClr val="lt1"/>
                        </a:solidFill>
                        <a:ln w="6350">
                          <a:solidFill>
                            <a:prstClr val="black"/>
                          </a:solidFill>
                        </a:ln>
                      </wps:spPr>
                      <wps:txbx>
                        <w:txbxContent>
                          <w:p w14:paraId="3FA3EB0D" w14:textId="13563E93" w:rsidR="0044272C" w:rsidRDefault="0044272C">
                            <w:r>
                              <w:t>3 écrans :</w:t>
                            </w:r>
                          </w:p>
                          <w:p w14:paraId="395AFB21" w14:textId="204CF3D0" w:rsidR="0044272C" w:rsidRDefault="0044272C" w:rsidP="0044272C">
                            <w:pPr>
                              <w:pStyle w:val="Paragraphedeliste"/>
                              <w:numPr>
                                <w:ilvl w:val="0"/>
                                <w:numId w:val="9"/>
                              </w:numPr>
                            </w:pPr>
                            <w:r>
                              <w:t>Les trames du réseau dans l’ordre temporel</w:t>
                            </w:r>
                          </w:p>
                          <w:p w14:paraId="76F57346" w14:textId="08F11AC1" w:rsidR="0044272C" w:rsidRDefault="0044272C" w:rsidP="0044272C">
                            <w:pPr>
                              <w:pStyle w:val="Paragraphedeliste"/>
                              <w:numPr>
                                <w:ilvl w:val="0"/>
                                <w:numId w:val="9"/>
                              </w:numPr>
                            </w:pPr>
                            <w:r>
                              <w:t>L’analyse d’une trame suivant les couches OSI</w:t>
                            </w:r>
                          </w:p>
                          <w:p w14:paraId="11EE6472" w14:textId="302DA9B0" w:rsidR="0044272C" w:rsidRDefault="0044272C" w:rsidP="0044272C">
                            <w:pPr>
                              <w:pStyle w:val="Paragraphedeliste"/>
                              <w:numPr>
                                <w:ilvl w:val="0"/>
                                <w:numId w:val="9"/>
                              </w:numPr>
                            </w:pPr>
                            <w:r>
                              <w:t>Le contenu numérique d’une trame représenté en hexadécimal.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137F82" id="Zone de texte 2" o:spid="_x0000_s1057" type="#_x0000_t202" style="position:absolute;left:0;text-align:left;margin-left:-30.7pt;margin-top:199.1pt;width:228.45pt;height:112.6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" fillcolor="white [3201]" strokeweight=".5pt">
                <v:textbox>
                  <w:txbxContent>
                    <w:p w14:paraId="3FA3EB0D" w14:textId="13563E93" w:rsidR="0044272C" w:rsidRDefault="0044272C">
                      <w:r>
                        <w:t>3 écrans :</w:t>
                      </w:r>
                    </w:p>
                    <w:p w14:paraId="395AFB21" w14:textId="204CF3D0" w:rsidR="0044272C" w:rsidRDefault="0044272C" w:rsidP="0044272C">
                      <w:pPr>
                        <w:pStyle w:val="Paragraphedeliste"/>
                        <w:numPr>
                          <w:ilvl w:val="0"/>
                          <w:numId w:val="9"/>
                        </w:numPr>
                      </w:pPr>
                      <w:r>
                        <w:t>Les trames du réseau dans l’ordre temporel</w:t>
                      </w:r>
                    </w:p>
                    <w:p w14:paraId="76F57346" w14:textId="08F11AC1" w:rsidR="0044272C" w:rsidRDefault="0044272C" w:rsidP="0044272C">
                      <w:pPr>
                        <w:pStyle w:val="Paragraphedeliste"/>
                        <w:numPr>
                          <w:ilvl w:val="0"/>
                          <w:numId w:val="9"/>
                        </w:numPr>
                      </w:pPr>
                      <w:r>
                        <w:t>L’analyse d’une trame suivant les couches OSI</w:t>
                      </w:r>
                    </w:p>
                    <w:p w14:paraId="11EE6472" w14:textId="302DA9B0" w:rsidR="0044272C" w:rsidRDefault="0044272C" w:rsidP="0044272C">
                      <w:pPr>
                        <w:pStyle w:val="Paragraphedeliste"/>
                        <w:numPr>
                          <w:ilvl w:val="0"/>
                          <w:numId w:val="9"/>
                        </w:numPr>
                      </w:pPr>
                      <w:r>
                        <w:t>Le contenu numérique d’une trame représenté en hexadécimal.</w:t>
                      </w:r>
                    </w:p>
                  </w:txbxContent>
                </v:textbox>
              </v:shape>
            </w:pict>
          </mc:Fallback>
        </mc:AlternateContent>
      </w:r>
      <w:r w:rsidR="0044272C">
        <w:rPr>
          <w:noProof/>
        </w:rPr>
        <mc:AlternateContent>
          <mc:Choice Requires="wps">
            <w:drawing>
              <wp:anchor distT="0" distB="0" distL="114300" distR="114300" simplePos="0" relativeHeight="251698176" behindDoc="0" locked="0" layoutInCell="1" allowOverlap="1" wp14:anchorId="5F0480F0" wp14:editId="6B7F8376">
                <wp:simplePos x="0" y="0"/>
                <wp:positionH relativeFrom="column">
                  <wp:posOffset>3443605</wp:posOffset>
                </wp:positionH>
                <wp:positionV relativeFrom="paragraph">
                  <wp:posOffset>278374</wp:posOffset>
                </wp:positionV>
                <wp:extent cx="2221230" cy="668216"/>
                <wp:effectExtent l="0" t="0" r="26670" b="17780"/>
                <wp:wrapNone/>
                <wp:docPr id="102301038" name="Zone de texte 2"/>
                <wp:cNvGraphicFramePr/>
                <a:graphic xmlns:a="http://schemas.openxmlformats.org/drawingml/2006/main">
                  <a:graphicData uri="http://schemas.microsoft.com/office/word/2010/wordprocessingShape">
                    <wps:wsp>
                      <wps:cNvSpPr txBox="1"/>
                      <wps:spPr>
                        <a:xfrm>
                          <a:off x="0" y="0"/>
                          <a:ext cx="2221230" cy="668216"/>
                        </a:xfrm>
                        <a:prstGeom prst="rect">
                          <a:avLst/>
                        </a:prstGeom>
                        <a:solidFill>
                          <a:schemeClr val="lt1"/>
                        </a:solidFill>
                        <a:ln w="6350">
                          <a:solidFill>
                            <a:prstClr val="black"/>
                          </a:solidFill>
                        </a:ln>
                      </wps:spPr>
                      <wps:txbx>
                        <w:txbxContent>
                          <w:p w14:paraId="3359E449" w14:textId="129A0763" w:rsidR="0044272C" w:rsidRDefault="0044272C">
                            <w:r>
                              <w:t>Choisir la carte réseau que vous souhaitez scanner. Pour vous : l’Ethernet.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0480F0" id="_x0000_s1058" type="#_x0000_t202" style="position:absolute;left:0;text-align:left;margin-left:271.15pt;margin-top:21.9pt;width:174.9pt;height:52.6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" fillcolor="white [3201]" strokeweight=".5pt">
                <v:textbox>
                  <w:txbxContent>
                    <w:p w14:paraId="3359E449" w14:textId="129A0763" w:rsidR="0044272C" w:rsidRDefault="0044272C">
                      <w:r>
                        <w:t>Choisir la carte réseau que vous souhaitez scanner. Pour vous : l’Ethernet.</w:t>
                      </w:r>
                    </w:p>
                  </w:txbxContent>
                </v:textbox>
              </v:shape>
            </w:pict>
          </mc:Fallback>
        </mc:AlternateContent>
      </w:r>
      <w:r w:rsidR="0044272C">
        <w:rPr>
          <w:noProof/>
        </w:rPr>
        <mc:AlternateContent>
          <mc:Choice Requires="wps">
            <w:drawing>
              <wp:anchor distT="0" distB="0" distL="114300" distR="114300" simplePos="0" relativeHeight="251699200" behindDoc="0" locked="0" layoutInCell="1" allowOverlap="1" wp14:anchorId="3C14D7F6" wp14:editId="15E33750">
                <wp:simplePos x="0" y="0"/>
                <wp:positionH relativeFrom="column">
                  <wp:posOffset>2159928</wp:posOffset>
                </wp:positionH>
                <wp:positionV relativeFrom="paragraph">
                  <wp:posOffset>589036</wp:posOffset>
                </wp:positionV>
                <wp:extent cx="1189892" cy="486507"/>
                <wp:effectExtent l="38100" t="0" r="29845" b="66040"/>
                <wp:wrapNone/>
                <wp:docPr id="1568804821" name="Connecteur droit avec flèche 3"/>
                <wp:cNvGraphicFramePr/>
                <a:graphic xmlns:a="http://schemas.openxmlformats.org/drawingml/2006/main">
                  <a:graphicData uri="http://schemas.microsoft.com/office/word/2010/wordprocessingShape">
                    <wps:wsp>
                      <wps:cNvCnPr/>
                      <wps:spPr>
                        <a:xfrm flipH="1">
                          <a:off x="0" y="0"/>
                          <a:ext cx="1189892" cy="486507"/>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shape w14:anchorId="25C23218" id="Connecteur droit avec flèche 3" o:spid="_x0000_s1026" type="#_x0000_t32" style="position:absolute;margin-left:170.05pt;margin-top:46.4pt;width:93.7pt;height:38.3pt;flip:x;z-index:2516992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" strokecolor="#4472c4 [3204]" strokeweight="1.5pt">
                <v:stroke endarrow="block" joinstyle="miter"/>
              </v:shape>
            </w:pict>
          </mc:Fallback>
        </mc:AlternateContent>
      </w:r>
      <w:r w:rsidR="0044272C" w:rsidRPr="0044272C">
        <w:rPr>
          <w:noProof/>
        </w:rPr>
        <w:drawing>
          <wp:anchor distT="0" distB="0" distL="114300" distR="114300" simplePos="0" relativeHeight="251697152" behindDoc="0" locked="0" layoutInCell="1" allowOverlap="1" wp14:anchorId="7D380BC4" wp14:editId="494C4E8B">
            <wp:simplePos x="0" y="0"/>
            <wp:positionH relativeFrom="column">
              <wp:posOffset>2973656</wp:posOffset>
            </wp:positionH>
            <wp:positionV relativeFrom="paragraph">
              <wp:posOffset>1531766</wp:posOffset>
            </wp:positionV>
            <wp:extent cx="3187065" cy="2279650"/>
            <wp:effectExtent l="0" t="0" r="0" b="6350"/>
            <wp:wrapTopAndBottom/>
            <wp:docPr id="54531485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314858"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187065" cy="2279650"/>
                    </a:xfrm>
                    <a:prstGeom prst="rect">
                      <a:avLst/>
                    </a:prstGeom>
                  </pic:spPr>
                </pic:pic>
              </a:graphicData>
            </a:graphic>
          </wp:anchor>
        </w:drawing>
      </w:r>
      <w:r w:rsidR="0044272C" w:rsidRPr="0044272C">
        <w:rPr>
          <w:noProof/>
        </w:rPr>
        <w:drawing>
          <wp:anchor distT="0" distB="0" distL="114300" distR="114300" simplePos="0" relativeHeight="251696128" behindDoc="0" locked="0" layoutInCell="1" allowOverlap="1" wp14:anchorId="74893F2C" wp14:editId="553E122E">
            <wp:simplePos x="0" y="0"/>
            <wp:positionH relativeFrom="column">
              <wp:posOffset>-302260</wp:posOffset>
            </wp:positionH>
            <wp:positionV relativeFrom="paragraph">
              <wp:posOffset>196215</wp:posOffset>
            </wp:positionV>
            <wp:extent cx="3088640" cy="2033905"/>
            <wp:effectExtent l="0" t="0" r="0" b="4445"/>
            <wp:wrapTopAndBottom/>
            <wp:docPr id="212551456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514569"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088640" cy="2033905"/>
                    </a:xfrm>
                    <a:prstGeom prst="rect">
                      <a:avLst/>
                    </a:prstGeom>
                  </pic:spPr>
                </pic:pic>
              </a:graphicData>
            </a:graphic>
            <wp14:sizeRelH relativeFrom="margin">
              <wp14:pctWidth>0</wp14:pctWidth>
            </wp14:sizeRelH>
            <wp14:sizeRelV relativeFrom="margin">
              <wp14:pctHeight>0</wp14:pctHeight>
            </wp14:sizeRelV>
          </wp:anchor>
        </w:drawing>
      </w:r>
    </w:p>
    <w:p w14:paraId="73A69CD6" w14:textId="0E424552" w:rsidR="0044272C" w:rsidRDefault="0044272C" w:rsidP="007A2E1C">
      <w:pPr>
        <w:pStyle w:val="Paragraphedeliste"/>
      </w:pPr>
    </w:p>
    <w:p w14:paraId="1294A547" w14:textId="292FEE39" w:rsidR="0044272C" w:rsidRDefault="0044272C" w:rsidP="007A2E1C">
      <w:pPr>
        <w:pStyle w:val="Paragraphedeliste"/>
      </w:pPr>
    </w:p>
    <w:p w14:paraId="365E1B3C" w14:textId="0F06DC26" w:rsidR="008B3B06" w:rsidRDefault="008B3B06" w:rsidP="008B3B06">
      <w:pPr>
        <w:pStyle w:val="Paragraphedeliste"/>
        <w:numPr>
          <w:ilvl w:val="0"/>
          <w:numId w:val="4"/>
        </w:numPr>
      </w:pPr>
      <w:r>
        <w:t> Si besoin, relancer le programme main en appuyant à nouveau sur RST.</w:t>
      </w:r>
    </w:p>
    <w:p w14:paraId="0F219404" w14:textId="34A67685" w:rsidR="008B3B06" w:rsidRDefault="008B3B06" w:rsidP="008B3B06">
      <w:pPr>
        <w:ind w:left="360"/>
      </w:pPr>
    </w:p>
    <w:p w14:paraId="5A837F68" w14:textId="416C1C16" w:rsidR="0044272C" w:rsidRDefault="008B3B06" w:rsidP="008B3B06">
      <w:pPr>
        <w:pStyle w:val="Paragraphedeliste"/>
        <w:numPr>
          <w:ilvl w:val="0"/>
          <w:numId w:val="4"/>
        </w:numPr>
      </w:pPr>
      <w:r>
        <w:t>Sur votre client (PC ou mobile), consulter la page web et appuyer sur les boutons ON et OFF.</w:t>
      </w:r>
    </w:p>
    <w:p w14:paraId="198CCD74" w14:textId="77777777" w:rsidR="008B3B06" w:rsidRDefault="008B3B06" w:rsidP="008B3B06">
      <w:pPr>
        <w:pStyle w:val="Paragraphedeliste"/>
      </w:pPr>
    </w:p>
    <w:p w14:paraId="35C6753F" w14:textId="5A814086" w:rsidR="008B3B06" w:rsidRDefault="008B3B06" w:rsidP="008B3B06">
      <w:pPr>
        <w:pStyle w:val="Paragraphedeliste"/>
        <w:numPr>
          <w:ilvl w:val="0"/>
          <w:numId w:val="4"/>
        </w:numPr>
      </w:pPr>
      <w:r>
        <w:t xml:space="preserve"> Sur Wireshark, arrêter le scan en cliquant sur </w:t>
      </w:r>
      <w:r w:rsidRPr="008B3B06">
        <w:rPr>
          <w:noProof/>
        </w:rPr>
        <w:drawing>
          <wp:inline distT="0" distB="0" distL="0" distR="0" wp14:anchorId="4515086B" wp14:editId="52F0C83D">
            <wp:extent cx="220999" cy="198137"/>
            <wp:effectExtent l="0" t="0" r="7620" b="0"/>
            <wp:docPr id="170004957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049573" name=""/>
                    <pic:cNvPicPr/>
                  </pic:nvPicPr>
                  <pic:blipFill>
                    <a:blip r:embed="rId29"/>
                    <a:stretch>
                      <a:fillRect/>
                    </a:stretch>
                  </pic:blipFill>
                  <pic:spPr>
                    <a:xfrm>
                      <a:off x="0" y="0"/>
                      <a:ext cx="220999" cy="198137"/>
                    </a:xfrm>
                    <a:prstGeom prst="rect">
                      <a:avLst/>
                    </a:prstGeom>
                  </pic:spPr>
                </pic:pic>
              </a:graphicData>
            </a:graphic>
          </wp:inline>
        </w:drawing>
      </w:r>
      <w:r>
        <w:t>.</w:t>
      </w:r>
    </w:p>
    <w:p w14:paraId="1F7D441C" w14:textId="77777777" w:rsidR="008B3B06" w:rsidRDefault="008B3B06" w:rsidP="008B3B06">
      <w:pPr>
        <w:pStyle w:val="Paragraphedeliste"/>
      </w:pPr>
    </w:p>
    <w:p w14:paraId="426B0A77" w14:textId="6252F423" w:rsidR="008B3B06" w:rsidRDefault="008B3B06" w:rsidP="008B3B06">
      <w:pPr>
        <w:pStyle w:val="Paragraphedeliste"/>
      </w:pPr>
      <w:r>
        <w:t>Filtrer les trames dans la barre de recherche pour n’afficher que les trames concernées par votre serveur (voir IP sur la console Python)</w:t>
      </w:r>
    </w:p>
    <w:p w14:paraId="235E83C8" w14:textId="711BEFE6" w:rsidR="008B3B06" w:rsidRDefault="008B3B06" w:rsidP="008B3B06">
      <w:pPr>
        <w:pStyle w:val="Paragraphedeliste"/>
      </w:pPr>
      <w:r w:rsidRPr="008B3B06">
        <w:rPr>
          <w:noProof/>
        </w:rPr>
        <w:drawing>
          <wp:anchor distT="0" distB="0" distL="114300" distR="114300" simplePos="0" relativeHeight="251708416" behindDoc="0" locked="0" layoutInCell="1" allowOverlap="1" wp14:anchorId="3CB7238F" wp14:editId="11053DD7">
            <wp:simplePos x="0" y="0"/>
            <wp:positionH relativeFrom="column">
              <wp:posOffset>1775851</wp:posOffset>
            </wp:positionH>
            <wp:positionV relativeFrom="paragraph">
              <wp:posOffset>54121</wp:posOffset>
            </wp:positionV>
            <wp:extent cx="2932430" cy="2405380"/>
            <wp:effectExtent l="19050" t="19050" r="20320" b="13970"/>
            <wp:wrapSquare wrapText="bothSides"/>
            <wp:docPr id="505287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2879" name=""/>
                    <pic:cNvPicPr/>
                  </pic:nvPicPr>
                  <pic:blipFill>
                    <a:blip r:embed="rId30">
                      <a:extLst>
                        <a:ext uri="{28A0092B-C50C-407E-A947-70E740481C1C}">
                          <a14:useLocalDpi xmlns:a14="http://schemas.microsoft.com/office/drawing/2010/main" val="0"/>
                        </a:ext>
                      </a:extLst>
                    </a:blip>
                    <a:stretch>
                      <a:fillRect/>
                    </a:stretch>
                  </pic:blipFill>
                  <pic:spPr>
                    <a:xfrm>
                      <a:off x="0" y="0"/>
                      <a:ext cx="2932430" cy="2405380"/>
                    </a:xfrm>
                    <a:prstGeom prst="rect">
                      <a:avLst/>
                    </a:prstGeom>
                    <a:ln>
                      <a:solidFill>
                        <a:schemeClr val="accent1"/>
                      </a:solidFill>
                    </a:ln>
                  </pic:spPr>
                </pic:pic>
              </a:graphicData>
            </a:graphic>
            <wp14:sizeRelH relativeFrom="margin">
              <wp14:pctWidth>0</wp14:pctWidth>
            </wp14:sizeRelH>
            <wp14:sizeRelV relativeFrom="margin">
              <wp14:pctHeight>0</wp14:pctHeight>
            </wp14:sizeRelV>
          </wp:anchor>
        </w:drawing>
      </w:r>
    </w:p>
    <w:p w14:paraId="72B567A7" w14:textId="5B399159" w:rsidR="008B3B06" w:rsidRDefault="008B3B06" w:rsidP="008B3B06">
      <w:pPr>
        <w:pStyle w:val="Paragraphedeliste"/>
      </w:pPr>
    </w:p>
    <w:p w14:paraId="711F16FD" w14:textId="0207678B" w:rsidR="008B3B06" w:rsidRDefault="008B3B06" w:rsidP="008B3B06">
      <w:pPr>
        <w:pStyle w:val="Paragraphedeliste"/>
      </w:pPr>
    </w:p>
    <w:p w14:paraId="245522A7" w14:textId="77777777" w:rsidR="008B3B06" w:rsidRDefault="008B3B06" w:rsidP="008B3B06"/>
    <w:p w14:paraId="175E881F" w14:textId="77777777" w:rsidR="0044272C" w:rsidRDefault="0044272C" w:rsidP="007A2E1C">
      <w:pPr>
        <w:pStyle w:val="Paragraphedeliste"/>
      </w:pPr>
    </w:p>
    <w:p w14:paraId="210FA55A" w14:textId="77777777" w:rsidR="0044272C" w:rsidRDefault="0044272C" w:rsidP="007A2E1C">
      <w:pPr>
        <w:pStyle w:val="Paragraphedeliste"/>
      </w:pPr>
    </w:p>
    <w:p w14:paraId="397D31DB" w14:textId="77777777" w:rsidR="00DD3AF5" w:rsidRPr="00DD3AF5" w:rsidRDefault="00DD3AF5" w:rsidP="00DD3AF5"/>
    <w:p w14:paraId="616F638B" w14:textId="77777777" w:rsidR="00DD3AF5" w:rsidRPr="00DD3AF5" w:rsidRDefault="00DD3AF5" w:rsidP="00DD3AF5"/>
    <w:p w14:paraId="145310C4" w14:textId="77777777" w:rsidR="00DD3AF5" w:rsidRPr="00DD3AF5" w:rsidRDefault="00DD3AF5" w:rsidP="00DD3AF5"/>
    <w:p w14:paraId="6F34699D" w14:textId="77777777" w:rsidR="00DD3AF5" w:rsidRPr="00DD3AF5" w:rsidRDefault="00DD3AF5" w:rsidP="00DD3AF5"/>
    <w:p w14:paraId="3B839852" w14:textId="77777777" w:rsidR="00DD3AF5" w:rsidRPr="00DD3AF5" w:rsidRDefault="00DD3AF5" w:rsidP="00DD3AF5"/>
    <w:p w14:paraId="42CBF4E6" w14:textId="77777777" w:rsidR="00DD3AF5" w:rsidRDefault="00DD3AF5" w:rsidP="00DD3AF5">
      <w:pPr>
        <w:jc w:val="center"/>
      </w:pPr>
    </w:p>
    <w:p w14:paraId="1467C08B" w14:textId="77777777" w:rsidR="00DD3AF5" w:rsidRDefault="00DD3AF5" w:rsidP="00DD3AF5"/>
    <w:p w14:paraId="529C5F38" w14:textId="77777777" w:rsidR="00DD3AF5" w:rsidRDefault="00DD3AF5" w:rsidP="00DD3AF5"/>
    <w:p w14:paraId="5E2E0948" w14:textId="77777777" w:rsidR="00DD3AF5" w:rsidRDefault="00DD3AF5" w:rsidP="00DD3AF5"/>
    <w:p w14:paraId="48144351" w14:textId="070A3E0C" w:rsidR="00DD3AF5" w:rsidRDefault="00DD3AF5" w:rsidP="00DD3AF5"/>
    <w:p w14:paraId="32BC8A84" w14:textId="52D55C85" w:rsidR="00DD3AF5" w:rsidRDefault="00DD3AF5" w:rsidP="00DD3AF5">
      <w:pPr>
        <w:pStyle w:val="Paragraphedeliste"/>
        <w:numPr>
          <w:ilvl w:val="0"/>
          <w:numId w:val="4"/>
        </w:numPr>
      </w:pPr>
      <w:r>
        <w:t>Chercher dans les trames affichées la requête client : GET</w:t>
      </w:r>
      <w:proofErr w:type="gramStart"/>
      <w:r>
        <w:t xml:space="preserve"> ….</w:t>
      </w:r>
      <w:proofErr w:type="gramEnd"/>
      <w:r>
        <w:t>.</w:t>
      </w:r>
    </w:p>
    <w:p w14:paraId="36C204FD" w14:textId="42B541B1" w:rsidR="00DD3AF5" w:rsidRDefault="00DD3AF5" w:rsidP="00DD3AF5">
      <w:pPr>
        <w:ind w:left="2124"/>
      </w:pPr>
      <w:r>
        <w:t>Ainsi que la réponse du serveur.</w:t>
      </w:r>
    </w:p>
    <w:p w14:paraId="29FDBEF5" w14:textId="77777777" w:rsidR="00DD3AF5" w:rsidRDefault="00DD3AF5" w:rsidP="000C7158"/>
    <w:p w14:paraId="634319DA" w14:textId="027CC6D9" w:rsidR="00DD3AF5" w:rsidRDefault="00DD3AF5" w:rsidP="000C7158"/>
    <w:p w14:paraId="61CC860C" w14:textId="1E8615D3" w:rsidR="000C7158" w:rsidRDefault="00EA6AD9" w:rsidP="000C7158">
      <w:r>
        <w:rPr>
          <w:noProof/>
        </w:rPr>
        <mc:AlternateContent>
          <mc:Choice Requires="wps">
            <w:drawing>
              <wp:anchor distT="0" distB="0" distL="114300" distR="114300" simplePos="0" relativeHeight="251692032" behindDoc="0" locked="0" layoutInCell="1" allowOverlap="1" wp14:anchorId="45AF0A41" wp14:editId="5B5823C3">
                <wp:simplePos x="0" y="0"/>
                <wp:positionH relativeFrom="margin">
                  <wp:posOffset>2690397</wp:posOffset>
                </wp:positionH>
                <wp:positionV relativeFrom="paragraph">
                  <wp:posOffset>259567</wp:posOffset>
                </wp:positionV>
                <wp:extent cx="1239716" cy="1597270"/>
                <wp:effectExtent l="38100" t="38100" r="17780" b="22225"/>
                <wp:wrapNone/>
                <wp:docPr id="1173582417" name="Connecteur droit avec flèche 2"/>
                <wp:cNvGraphicFramePr/>
                <a:graphic xmlns:a="http://schemas.openxmlformats.org/drawingml/2006/main">
                  <a:graphicData uri="http://schemas.microsoft.com/office/word/2010/wordprocessingShape">
                    <wps:wsp>
                      <wps:cNvCnPr/>
                      <wps:spPr>
                        <a:xfrm flipH="1" flipV="1">
                          <a:off x="0" y="0"/>
                          <a:ext cx="1239716" cy="1597270"/>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1A65F33" id="Connecteur droit avec flèche 2" o:spid="_x0000_s1026" type="#_x0000_t32" style="position:absolute;margin-left:211.85pt;margin-top:20.45pt;width:97.6pt;height:125.75pt;flip:x y;z-index:2516920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" strokecolor="#4472c4 [3204]" strokeweight="1.5pt">
                <v:stroke endarrow="block" joinstyle="miter"/>
                <w10:wrap anchorx="margin"/>
              </v:shape>
            </w:pict>
          </mc:Fallback>
        </mc:AlternateContent>
      </w:r>
      <w:r w:rsidRPr="00EB2C84">
        <w:rPr>
          <w:noProof/>
        </w:rPr>
        <w:drawing>
          <wp:anchor distT="0" distB="0" distL="114300" distR="114300" simplePos="0" relativeHeight="251691008" behindDoc="0" locked="0" layoutInCell="1" allowOverlap="1" wp14:anchorId="631745F3" wp14:editId="08FC8A73">
            <wp:simplePos x="0" y="0"/>
            <wp:positionH relativeFrom="column">
              <wp:posOffset>3558882</wp:posOffset>
            </wp:positionH>
            <wp:positionV relativeFrom="paragraph">
              <wp:posOffset>7865</wp:posOffset>
            </wp:positionV>
            <wp:extent cx="2828925" cy="2297430"/>
            <wp:effectExtent l="0" t="0" r="9525" b="7620"/>
            <wp:wrapSquare wrapText="bothSides"/>
            <wp:docPr id="960923514" name="Image 9609235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564116" name=""/>
                    <pic:cNvPicPr/>
                  </pic:nvPicPr>
                  <pic:blipFill>
                    <a:blip r:embed="rId22">
                      <a:extLst>
                        <a:ext uri="{28A0092B-C50C-407E-A947-70E740481C1C}">
                          <a14:useLocalDpi xmlns:a14="http://schemas.microsoft.com/office/drawing/2010/main" val="0"/>
                        </a:ext>
                      </a:extLst>
                    </a:blip>
                    <a:stretch>
                      <a:fillRect/>
                    </a:stretch>
                  </pic:blipFill>
                  <pic:spPr>
                    <a:xfrm>
                      <a:off x="0" y="0"/>
                      <a:ext cx="2828925" cy="2297430"/>
                    </a:xfrm>
                    <a:prstGeom prst="rect">
                      <a:avLst/>
                    </a:prstGeom>
                  </pic:spPr>
                </pic:pic>
              </a:graphicData>
            </a:graphic>
            <wp14:sizeRelH relativeFrom="margin">
              <wp14:pctWidth>0</wp14:pctWidth>
            </wp14:sizeRelH>
            <wp14:sizeRelV relativeFrom="margin">
              <wp14:pctHeight>0</wp14:pctHeight>
            </wp14:sizeRelV>
          </wp:anchor>
        </w:drawing>
      </w:r>
      <w:r>
        <w:t xml:space="preserve">Les ligne 33 à 35 programment </w:t>
      </w:r>
      <w:r w:rsidR="00DD3AF5">
        <w:t>cette</w:t>
      </w:r>
      <w:r>
        <w:t xml:space="preserve"> réponse http du serveur à la requête du client.</w:t>
      </w:r>
    </w:p>
    <w:p w14:paraId="584AD090" w14:textId="28315266" w:rsidR="00EA6AD9" w:rsidRDefault="00EA6AD9" w:rsidP="000C7158"/>
    <w:p w14:paraId="63FCCB4D" w14:textId="09210E96" w:rsidR="00EA6AD9" w:rsidRDefault="00DD3AF5" w:rsidP="000C7158">
      <w:r>
        <w:rPr>
          <w:noProof/>
        </w:rPr>
        <mc:AlternateContent>
          <mc:Choice Requires="wps">
            <w:drawing>
              <wp:anchor distT="0" distB="0" distL="114300" distR="114300" simplePos="0" relativeHeight="251710464" behindDoc="0" locked="0" layoutInCell="1" allowOverlap="1" wp14:anchorId="1E8BD270" wp14:editId="11222764">
                <wp:simplePos x="0" y="0"/>
                <wp:positionH relativeFrom="margin">
                  <wp:posOffset>2233196</wp:posOffset>
                </wp:positionH>
                <wp:positionV relativeFrom="paragraph">
                  <wp:posOffset>363757</wp:posOffset>
                </wp:positionV>
                <wp:extent cx="1685193" cy="735623"/>
                <wp:effectExtent l="38100" t="38100" r="29845" b="26670"/>
                <wp:wrapNone/>
                <wp:docPr id="751423005" name="Connecteur droit avec flèche 2"/>
                <wp:cNvGraphicFramePr/>
                <a:graphic xmlns:a="http://schemas.openxmlformats.org/drawingml/2006/main">
                  <a:graphicData uri="http://schemas.microsoft.com/office/word/2010/wordprocessingShape">
                    <wps:wsp>
                      <wps:cNvCnPr/>
                      <wps:spPr>
                        <a:xfrm flipH="1" flipV="1">
                          <a:off x="0" y="0"/>
                          <a:ext cx="1685193" cy="735623"/>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F64D334" id="Connecteur droit avec flèche 2" o:spid="_x0000_s1026" type="#_x0000_t32" style="position:absolute;margin-left:175.85pt;margin-top:28.65pt;width:132.7pt;height:57.9pt;flip:x y;z-index:2517104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" strokecolor="#4472c4 [3204]" strokeweight="1.5pt">
                <v:stroke endarrow="block" joinstyle="miter"/>
                <w10:wrap anchorx="margin"/>
              </v:shape>
            </w:pict>
          </mc:Fallback>
        </mc:AlternateContent>
      </w:r>
      <w:r w:rsidR="008A3A6F">
        <w:t>Cette réponse fait suite à la requête du client qui demande l’affichage de la page web.</w:t>
      </w:r>
    </w:p>
    <w:p w14:paraId="5575D9B6" w14:textId="6C88CE3F" w:rsidR="008A3A6F" w:rsidRDefault="008A3A6F" w:rsidP="000C7158"/>
    <w:p w14:paraId="6DD93B28" w14:textId="2D502567" w:rsidR="008A3A6F" w:rsidRDefault="008A3A6F" w:rsidP="000C7158"/>
    <w:p w14:paraId="30B20F07" w14:textId="3EF400A2" w:rsidR="00EA6AD9" w:rsidRDefault="00EA6AD9" w:rsidP="000C7158"/>
    <w:p w14:paraId="5B9B9A00" w14:textId="3BFDA0CF" w:rsidR="00EA6AD9" w:rsidRDefault="00EA6AD9" w:rsidP="000C7158"/>
    <w:p w14:paraId="29122745" w14:textId="68045CE0" w:rsidR="005E4897" w:rsidRDefault="005E4897" w:rsidP="000C7158"/>
    <w:p w14:paraId="2291076A" w14:textId="67825276" w:rsidR="005E4897" w:rsidRDefault="005E4897" w:rsidP="000C7158"/>
    <w:p w14:paraId="21E75348" w14:textId="0B9C2446" w:rsidR="005E4897" w:rsidRDefault="005E4897" w:rsidP="000C7158"/>
    <w:p w14:paraId="454D7390" w14:textId="0961ADFB" w:rsidR="005E4897" w:rsidRDefault="005E4897" w:rsidP="000C7158"/>
    <w:p w14:paraId="791779E5" w14:textId="7BE7C85C" w:rsidR="005E4897" w:rsidRDefault="005E4897" w:rsidP="005E4897">
      <w:pPr>
        <w:pStyle w:val="Titre1"/>
      </w:pPr>
      <w:r>
        <w:t xml:space="preserve">Mini Projet : </w:t>
      </w:r>
      <w:r w:rsidR="008B7B54">
        <w:t>Ajouter un second circuit d’éclairage piloté.</w:t>
      </w:r>
    </w:p>
    <w:p w14:paraId="4E74C936" w14:textId="2419E3D4" w:rsidR="008B7B54" w:rsidRDefault="008B7B54" w:rsidP="008B7B54">
      <w:r>
        <w:rPr>
          <w:noProof/>
        </w:rPr>
        <mc:AlternateContent>
          <mc:Choice Requires="wpg">
            <w:drawing>
              <wp:anchor distT="0" distB="0" distL="114300" distR="114300" simplePos="0" relativeHeight="251715584" behindDoc="0" locked="0" layoutInCell="1" allowOverlap="1" wp14:anchorId="10461196" wp14:editId="2314CA12">
                <wp:simplePos x="0" y="0"/>
                <wp:positionH relativeFrom="column">
                  <wp:posOffset>4201209</wp:posOffset>
                </wp:positionH>
                <wp:positionV relativeFrom="paragraph">
                  <wp:posOffset>135646</wp:posOffset>
                </wp:positionV>
                <wp:extent cx="1887220" cy="2284095"/>
                <wp:effectExtent l="19050" t="19050" r="17780" b="20955"/>
                <wp:wrapSquare wrapText="bothSides"/>
                <wp:docPr id="1604969452" name="Groupe 5"/>
                <wp:cNvGraphicFramePr/>
                <a:graphic xmlns:a="http://schemas.openxmlformats.org/drawingml/2006/main">
                  <a:graphicData uri="http://schemas.microsoft.com/office/word/2010/wordprocessingGroup">
                    <wpg:wgp>
                      <wpg:cNvGrpSpPr/>
                      <wpg:grpSpPr>
                        <a:xfrm>
                          <a:off x="0" y="0"/>
                          <a:ext cx="1887220" cy="2284095"/>
                          <a:chOff x="0" y="0"/>
                          <a:chExt cx="1887220" cy="2284095"/>
                        </a:xfrm>
                      </wpg:grpSpPr>
                      <pic:pic xmlns:pic="http://schemas.openxmlformats.org/drawingml/2006/picture">
                        <pic:nvPicPr>
                          <pic:cNvPr id="1313162321" name="Image 1"/>
                          <pic:cNvPicPr>
                            <a:picLocks noChangeAspect="1"/>
                          </pic:cNvPicPr>
                        </pic:nvPicPr>
                        <pic:blipFill>
                          <a:blip r:embed="rId31" cstate="print">
                            <a:extLst>
                              <a:ext uri="{28A0092B-C50C-407E-A947-70E740481C1C}">
                                <a14:useLocalDpi xmlns:a14="http://schemas.microsoft.com/office/drawing/2010/main" val="0"/>
                              </a:ext>
                            </a:extLst>
                          </a:blip>
                          <a:stretch>
                            <a:fillRect/>
                          </a:stretch>
                        </pic:blipFill>
                        <pic:spPr>
                          <a:xfrm>
                            <a:off x="0" y="0"/>
                            <a:ext cx="1887220" cy="2284095"/>
                          </a:xfrm>
                          <a:prstGeom prst="rect">
                            <a:avLst/>
                          </a:prstGeom>
                          <a:ln>
                            <a:solidFill>
                              <a:schemeClr val="accent1"/>
                            </a:solidFill>
                          </a:ln>
                        </pic:spPr>
                      </pic:pic>
                      <wps:wsp>
                        <wps:cNvPr id="1596432791" name="Rectangle 4"/>
                        <wps:cNvSpPr/>
                        <wps:spPr>
                          <a:xfrm>
                            <a:off x="842596" y="485042"/>
                            <a:ext cx="885092" cy="117231"/>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74180142" name="Rectangle 4"/>
                        <wps:cNvSpPr/>
                        <wps:spPr>
                          <a:xfrm>
                            <a:off x="912934" y="1428750"/>
                            <a:ext cx="885092" cy="117231"/>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4504BF9B" id="Groupe 5" o:spid="_x0000_s1026" style="position:absolute;margin-left:330.8pt;margin-top:10.7pt;width:148.6pt;height:179.85pt;z-index:251715584" coordsize="18872,2284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">
                <v:shape id="Image 1" o:spid="_x0000_s1027" type="#_x0000_t75" style="position:absolute;width:18872;height:228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" stroked="t" strokecolor="#4472c4 [3204]">
                  <v:imagedata r:id="rId32" o:title=""/>
                  <v:path arrowok="t"/>
                </v:shape>
                <v:rect id="Rectangle 4" o:spid="_x0000_s1028" style="position:absolute;left:8425;top:4850;width:8851;height:11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" fillcolor="white [3212]" stroked="f" strokeweight="1pt"/>
                <v:rect id="Rectangle 4" o:spid="_x0000_s1029" style="position:absolute;left:9129;top:14287;width:8851;height:11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" fillcolor="white [3212]" stroked="f" strokeweight="1pt"/>
                <w10:wrap type="square"/>
              </v:group>
            </w:pict>
          </mc:Fallback>
        </mc:AlternateContent>
      </w:r>
    </w:p>
    <w:p w14:paraId="58A1E0A3" w14:textId="3FE7513A" w:rsidR="008B7B54" w:rsidRDefault="008B7B54" w:rsidP="008B7B54">
      <w:r>
        <w:t>L’objectif du travail demandé est de rajouter la gestion de l’éclairage d’une seconde pièce.</w:t>
      </w:r>
    </w:p>
    <w:p w14:paraId="448A7CBD" w14:textId="5DA4D09D" w:rsidR="008B7B54" w:rsidRDefault="008B7B54" w:rsidP="008B7B54"/>
    <w:p w14:paraId="78C3F54D" w14:textId="45E03D82" w:rsidR="008B7B54" w:rsidRDefault="008B7B54" w:rsidP="008B7B54">
      <w:r>
        <w:t>Pour cela, vous devrez :</w:t>
      </w:r>
    </w:p>
    <w:p w14:paraId="31B2CAC2" w14:textId="29789B19" w:rsidR="008B7B54" w:rsidRDefault="008B7B54" w:rsidP="008B7B54">
      <w:pPr>
        <w:pStyle w:val="Paragraphedeliste"/>
        <w:numPr>
          <w:ilvl w:val="0"/>
          <w:numId w:val="1"/>
        </w:numPr>
      </w:pPr>
      <w:r>
        <w:t>Câbler une LED modélisant la lampe de la cuisine,</w:t>
      </w:r>
    </w:p>
    <w:p w14:paraId="236FB6DC" w14:textId="27D6029A" w:rsidR="008B7B54" w:rsidRDefault="008B7B54" w:rsidP="008B7B54">
      <w:pPr>
        <w:pStyle w:val="Paragraphedeliste"/>
        <w:numPr>
          <w:ilvl w:val="0"/>
          <w:numId w:val="1"/>
        </w:numPr>
      </w:pPr>
      <w:r>
        <w:t xml:space="preserve">Modifier la page </w:t>
      </w:r>
      <w:r w:rsidRPr="008B7B54">
        <w:rPr>
          <w:b/>
          <w:bCs/>
          <w:i/>
          <w:iCs/>
        </w:rPr>
        <w:t>serveur_ESP8266.html</w:t>
      </w:r>
      <w:r>
        <w:t xml:space="preserve"> en fonction de la capture d’écran ci-contre,</w:t>
      </w:r>
    </w:p>
    <w:p w14:paraId="0FD0C83D" w14:textId="489E4BEC" w:rsidR="008B7B54" w:rsidRDefault="008B7B54" w:rsidP="008B7B54">
      <w:pPr>
        <w:pStyle w:val="Paragraphedeliste"/>
        <w:numPr>
          <w:ilvl w:val="0"/>
          <w:numId w:val="1"/>
        </w:numPr>
      </w:pPr>
      <w:r>
        <w:t xml:space="preserve">Modifier le fichier </w:t>
      </w:r>
      <w:r>
        <w:rPr>
          <w:b/>
          <w:bCs/>
          <w:i/>
          <w:iCs/>
        </w:rPr>
        <w:t>boot.py</w:t>
      </w:r>
      <w:r w:rsidR="0089007E">
        <w:rPr>
          <w:b/>
          <w:bCs/>
          <w:i/>
          <w:iCs/>
        </w:rPr>
        <w:t xml:space="preserve"> </w:t>
      </w:r>
      <w:r w:rsidR="0089007E">
        <w:t>pour déclarer la nouvelle LED,</w:t>
      </w:r>
    </w:p>
    <w:p w14:paraId="7CC8DC6E" w14:textId="0D05526F" w:rsidR="0089007E" w:rsidRDefault="0089007E" w:rsidP="008B7B54">
      <w:pPr>
        <w:pStyle w:val="Paragraphedeliste"/>
        <w:numPr>
          <w:ilvl w:val="0"/>
          <w:numId w:val="1"/>
        </w:numPr>
      </w:pPr>
      <w:r>
        <w:t xml:space="preserve">Modifier le fichier </w:t>
      </w:r>
      <w:r w:rsidRPr="0089007E">
        <w:rPr>
          <w:b/>
          <w:bCs/>
        </w:rPr>
        <w:t>main.py</w:t>
      </w:r>
      <w:r>
        <w:t xml:space="preserve"> afin d’intégrer la nouvelle page web (demander de l’aide) et la gestion de la deuxième LED.</w:t>
      </w:r>
    </w:p>
    <w:p w14:paraId="2276C0AD" w14:textId="77777777" w:rsidR="0089007E" w:rsidRDefault="0089007E" w:rsidP="0089007E"/>
    <w:p w14:paraId="3B9EB4B5" w14:textId="77777777" w:rsidR="0089007E" w:rsidRDefault="0089007E" w:rsidP="0089007E"/>
    <w:p w14:paraId="2DCB05A4" w14:textId="77777777" w:rsidR="0089007E" w:rsidRPr="008B7B54" w:rsidRDefault="0089007E" w:rsidP="0089007E"/>
    <w:sectPr w:rsidR="0089007E" w:rsidRPr="008B7B54" w:rsidSect="00A57D1C">
      <w:headerReference w:type="even" r:id="rId33"/>
      <w:headerReference w:type="default" r:id="rId34"/>
      <w:footerReference w:type="even" r:id="rId35"/>
      <w:footerReference w:type="default" r:id="rId36"/>
      <w:pgSz w:w="11900" w:h="16840"/>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C039E2" w14:textId="77777777" w:rsidR="008C583D" w:rsidRDefault="008C583D" w:rsidP="00575288">
      <w:r>
        <w:separator/>
      </w:r>
    </w:p>
  </w:endnote>
  <w:endnote w:type="continuationSeparator" w:id="0">
    <w:p w14:paraId="7E57DF94" w14:textId="77777777" w:rsidR="008C583D" w:rsidRDefault="008C583D" w:rsidP="005752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Numrodepage"/>
      </w:rPr>
      <w:id w:val="-1263294351"/>
      <w:docPartObj>
        <w:docPartGallery w:val="Page Numbers (Bottom of Page)"/>
        <w:docPartUnique/>
      </w:docPartObj>
    </w:sdtPr>
    <w:sdtContent>
      <w:p w14:paraId="5A76DF75" w14:textId="77777777" w:rsidR="00695DAD" w:rsidRDefault="00695DAD" w:rsidP="00F26A0A">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end"/>
        </w:r>
      </w:p>
    </w:sdtContent>
  </w:sdt>
  <w:p w14:paraId="1D6763D9" w14:textId="77777777" w:rsidR="00575288" w:rsidRDefault="00575288" w:rsidP="00695DAD">
    <w:pPr>
      <w:pStyle w:val="Pieddepag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Numrodepage"/>
      </w:rPr>
      <w:id w:val="1303353495"/>
      <w:docPartObj>
        <w:docPartGallery w:val="Page Numbers (Bottom of Page)"/>
        <w:docPartUnique/>
      </w:docPartObj>
    </w:sdtPr>
    <w:sdtContent>
      <w:p w14:paraId="78FCD127" w14:textId="77777777" w:rsidR="00695DAD" w:rsidRDefault="00695DAD" w:rsidP="00F26A0A">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separate"/>
        </w:r>
        <w:r>
          <w:rPr>
            <w:rStyle w:val="Numrodepage"/>
            <w:noProof/>
          </w:rPr>
          <w:t>1</w:t>
        </w:r>
        <w:r>
          <w:rPr>
            <w:rStyle w:val="Numrodepage"/>
          </w:rPr>
          <w:fldChar w:fldCharType="end"/>
        </w:r>
      </w:p>
    </w:sdtContent>
  </w:sdt>
  <w:p w14:paraId="15F0B244" w14:textId="77777777" w:rsidR="00575288" w:rsidRDefault="00AA2D6F" w:rsidP="00695DAD">
    <w:pPr>
      <w:pStyle w:val="Pieddepage"/>
      <w:ind w:right="360"/>
    </w:pPr>
    <w:r>
      <w:rPr>
        <w:noProof/>
      </w:rPr>
      <w:drawing>
        <wp:anchor distT="0" distB="0" distL="114300" distR="114300" simplePos="0" relativeHeight="251664384" behindDoc="0" locked="0" layoutInCell="1" allowOverlap="1" wp14:anchorId="12F1B72E" wp14:editId="5E0D2638">
          <wp:simplePos x="0" y="0"/>
          <wp:positionH relativeFrom="margin">
            <wp:posOffset>-249854</wp:posOffset>
          </wp:positionH>
          <wp:positionV relativeFrom="paragraph">
            <wp:posOffset>-259341</wp:posOffset>
          </wp:positionV>
          <wp:extent cx="731933" cy="448235"/>
          <wp:effectExtent l="0" t="0" r="0" b="9525"/>
          <wp:wrapNone/>
          <wp:docPr id="1136658366" name="Image 11366583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36275" cy="450894"/>
                  </a:xfrm>
                  <a:prstGeom prst="rect">
                    <a:avLst/>
                  </a:prstGeom>
                  <a:noFill/>
                  <a:ln>
                    <a:noFill/>
                  </a:ln>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AA2B1A" w14:textId="77777777" w:rsidR="008C583D" w:rsidRDefault="008C583D" w:rsidP="00575288">
      <w:r>
        <w:separator/>
      </w:r>
    </w:p>
  </w:footnote>
  <w:footnote w:type="continuationSeparator" w:id="0">
    <w:p w14:paraId="1F5D001A" w14:textId="77777777" w:rsidR="008C583D" w:rsidRDefault="008C583D" w:rsidP="0057528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Numrodepage"/>
      </w:rPr>
      <w:id w:val="-1657980722"/>
      <w:docPartObj>
        <w:docPartGallery w:val="Page Numbers (Top of Page)"/>
        <w:docPartUnique/>
      </w:docPartObj>
    </w:sdtPr>
    <w:sdtContent>
      <w:p w14:paraId="4B86A210" w14:textId="77777777" w:rsidR="00575288" w:rsidRDefault="00575288" w:rsidP="00F26A0A">
        <w:pPr>
          <w:pStyle w:val="En-tt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end"/>
        </w:r>
      </w:p>
    </w:sdtContent>
  </w:sdt>
  <w:p w14:paraId="07042724" w14:textId="77777777" w:rsidR="00575288" w:rsidRDefault="00575288" w:rsidP="00575288">
    <w:pPr>
      <w:pStyle w:val="En-tte"/>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187050" w14:textId="77777777" w:rsidR="00575288" w:rsidRPr="00AA2D6F" w:rsidRDefault="00AA2D6F" w:rsidP="00AA2D6F">
    <w:pPr>
      <w:pStyle w:val="En-tte"/>
    </w:pPr>
    <w:r w:rsidRPr="00AF1EC7">
      <w:rPr>
        <w:noProof/>
        <w:color w:val="FFFFFF" w:themeColor="background1"/>
        <w:lang w:eastAsia="fr-FR"/>
      </w:rPr>
      <mc:AlternateContent>
        <mc:Choice Requires="wps">
          <w:drawing>
            <wp:anchor distT="45720" distB="45720" distL="114300" distR="114300" simplePos="0" relativeHeight="251660288" behindDoc="0" locked="0" layoutInCell="1" allowOverlap="1" wp14:anchorId="365C6AC0" wp14:editId="6E3BD5F3">
              <wp:simplePos x="0" y="0"/>
              <wp:positionH relativeFrom="margin">
                <wp:posOffset>798568</wp:posOffset>
              </wp:positionH>
              <wp:positionV relativeFrom="paragraph">
                <wp:posOffset>-221390</wp:posOffset>
              </wp:positionV>
              <wp:extent cx="4671060" cy="528320"/>
              <wp:effectExtent l="0" t="0" r="0" b="5080"/>
              <wp:wrapSquare wrapText="bothSides"/>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71060" cy="528320"/>
                      </a:xfrm>
                      <a:prstGeom prst="rect">
                        <a:avLst/>
                      </a:prstGeom>
                      <a:noFill/>
                      <a:ln w="9525">
                        <a:noFill/>
                        <a:miter lim="800000"/>
                        <a:headEnd/>
                        <a:tailEnd/>
                      </a:ln>
                    </wps:spPr>
                    <wps:txbx>
                      <w:txbxContent>
                        <w:p w14:paraId="7FF01DC9" w14:textId="45CB3DB9" w:rsidR="00AA2D6F" w:rsidRPr="004D68BF" w:rsidRDefault="004D68BF" w:rsidP="004D68BF">
                          <w:pPr>
                            <w:jc w:val="center"/>
                            <w:rPr>
                              <w:b/>
                              <w:sz w:val="28"/>
                              <w:szCs w:val="28"/>
                            </w:rPr>
                          </w:pPr>
                          <w:r w:rsidRPr="004D68BF">
                            <w:rPr>
                              <w:b/>
                              <w:sz w:val="28"/>
                              <w:szCs w:val="28"/>
                            </w:rPr>
                            <w:t>Activité pratique : Créer un serveur web</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type w14:anchorId="365C6AC0" id="_x0000_t202" coordsize="21600,21600" o:spt="202" path="m,l,21600r21600,l21600,xe">
              <v:stroke joinstyle="miter"/>
              <v:path gradientshapeok="t" o:connecttype="rect"/>
            </v:shapetype>
            <v:shape id="_x0000_s1059" type="#_x0000_t202" style="position:absolute;margin-left:62.9pt;margin-top:-17.45pt;width:367.8pt;height:41.6pt;z-index:2516602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" filled="f" stroked="f">
              <v:textbox>
                <w:txbxContent>
                  <w:p w14:paraId="7FF01DC9" w14:textId="45CB3DB9" w:rsidR="00AA2D6F" w:rsidRPr="004D68BF" w:rsidRDefault="004D68BF" w:rsidP="004D68BF">
                    <w:pPr>
                      <w:jc w:val="center"/>
                      <w:rPr>
                        <w:b/>
                        <w:sz w:val="28"/>
                        <w:szCs w:val="28"/>
                      </w:rPr>
                    </w:pPr>
                    <w:r w:rsidRPr="004D68BF">
                      <w:rPr>
                        <w:b/>
                        <w:sz w:val="28"/>
                        <w:szCs w:val="28"/>
                      </w:rPr>
                      <w:t>Activité pratique : Créer un serveur web</w:t>
                    </w:r>
                  </w:p>
                </w:txbxContent>
              </v:textbox>
              <w10:wrap type="square" anchorx="margin"/>
            </v:shape>
          </w:pict>
        </mc:Fallback>
      </mc:AlternateContent>
    </w:r>
    <w:r>
      <w:rPr>
        <w:noProof/>
        <w:color w:val="FFFFFF" w:themeColor="background1"/>
        <w:lang w:eastAsia="fr-FR"/>
      </w:rPr>
      <w:drawing>
        <wp:anchor distT="0" distB="0" distL="114300" distR="114300" simplePos="0" relativeHeight="251661312" behindDoc="0" locked="0" layoutInCell="1" allowOverlap="1" wp14:anchorId="25E9CCD0" wp14:editId="15631724">
          <wp:simplePos x="0" y="0"/>
          <wp:positionH relativeFrom="rightMargin">
            <wp:posOffset>-151056</wp:posOffset>
          </wp:positionH>
          <wp:positionV relativeFrom="paragraph">
            <wp:posOffset>-448945</wp:posOffset>
          </wp:positionV>
          <wp:extent cx="880110" cy="880110"/>
          <wp:effectExtent l="0" t="0" r="0" b="0"/>
          <wp:wrapNone/>
          <wp:docPr id="9553249" name="Image 9553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2nd-Biomimétisme.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880110" cy="880110"/>
                  </a:xfrm>
                  <a:prstGeom prst="rect">
                    <a:avLst/>
                  </a:prstGeom>
                </pic:spPr>
              </pic:pic>
            </a:graphicData>
          </a:graphic>
          <wp14:sizeRelH relativeFrom="margin">
            <wp14:pctWidth>0</wp14:pctWidth>
          </wp14:sizeRelH>
          <wp14:sizeRelV relativeFrom="margin">
            <wp14:pctHeight>0</wp14:pctHeight>
          </wp14:sizeRelV>
        </wp:anchor>
      </w:drawing>
    </w:r>
    <w:r>
      <w:rPr>
        <w:noProof/>
        <w:color w:val="FFFFFF" w:themeColor="background1"/>
        <w:lang w:eastAsia="fr-FR"/>
      </w:rPr>
      <w:drawing>
        <wp:anchor distT="0" distB="0" distL="114300" distR="114300" simplePos="0" relativeHeight="251662336" behindDoc="0" locked="0" layoutInCell="1" allowOverlap="1" wp14:anchorId="157B6FCF" wp14:editId="3B7D26BA">
          <wp:simplePos x="0" y="0"/>
          <wp:positionH relativeFrom="column">
            <wp:posOffset>-587225</wp:posOffset>
          </wp:positionH>
          <wp:positionV relativeFrom="paragraph">
            <wp:posOffset>-335952</wp:posOffset>
          </wp:positionV>
          <wp:extent cx="1150620" cy="693420"/>
          <wp:effectExtent l="0" t="0" r="0" b="0"/>
          <wp:wrapNone/>
          <wp:docPr id="210290335" name="Image 210290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
                    <a:extLst>
                      <a:ext uri="{28A0092B-C50C-407E-A947-70E740481C1C}">
                        <a14:useLocalDpi xmlns:a14="http://schemas.microsoft.com/office/drawing/2010/main" val="0"/>
                      </a:ext>
                    </a:extLst>
                  </a:blip>
                  <a:srcRect l="21675" t="14197" r="3941" b="29630"/>
                  <a:stretch/>
                </pic:blipFill>
                <pic:spPr bwMode="auto">
                  <a:xfrm>
                    <a:off x="0" y="0"/>
                    <a:ext cx="1150620" cy="69342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AF1EC7">
      <w:rPr>
        <w:noProof/>
        <w:color w:val="FFFFFF" w:themeColor="background1"/>
        <w:lang w:eastAsia="fr-FR"/>
      </w:rPr>
      <mc:AlternateContent>
        <mc:Choice Requires="wps">
          <w:drawing>
            <wp:anchor distT="0" distB="0" distL="114300" distR="114300" simplePos="0" relativeHeight="251659264" behindDoc="1" locked="0" layoutInCell="1" allowOverlap="1" wp14:anchorId="4B436ED5" wp14:editId="74FFC33B">
              <wp:simplePos x="0" y="0"/>
              <wp:positionH relativeFrom="column">
                <wp:posOffset>-900430</wp:posOffset>
              </wp:positionH>
              <wp:positionV relativeFrom="paragraph">
                <wp:posOffset>-448945</wp:posOffset>
              </wp:positionV>
              <wp:extent cx="8122920" cy="889000"/>
              <wp:effectExtent l="0" t="0" r="11430" b="25400"/>
              <wp:wrapNone/>
              <wp:docPr id="1" name="Rectangle 1"/>
              <wp:cNvGraphicFramePr/>
              <a:graphic xmlns:a="http://schemas.openxmlformats.org/drawingml/2006/main">
                <a:graphicData uri="http://schemas.microsoft.com/office/word/2010/wordprocessingShape">
                  <wps:wsp>
                    <wps:cNvSpPr/>
                    <wps:spPr>
                      <a:xfrm>
                        <a:off x="0" y="0"/>
                        <a:ext cx="8122920" cy="889000"/>
                      </a:xfrm>
                      <a:prstGeom prst="rect">
                        <a:avLst/>
                      </a:prstGeom>
                      <a:solidFill>
                        <a:schemeClr val="accent1">
                          <a:lumMod val="40000"/>
                          <a:lumOff val="60000"/>
                        </a:schemeClr>
                      </a:solidFill>
                      <a:ln>
                        <a:solidFill>
                          <a:schemeClr val="accent1">
                            <a:lumMod val="40000"/>
                            <a:lumOff val="6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D4EF8C3" w14:textId="77777777" w:rsidR="00AA2D6F" w:rsidRDefault="00AA2D6F" w:rsidP="00AA2D6F">
                          <w:pPr>
                            <w:jc w:val="right"/>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B436ED5" id="Rectangle 1" o:spid="_x0000_s1060" style="position:absolute;margin-left:-70.9pt;margin-top:-35.35pt;width:639.6pt;height:70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" fillcolor="#b4c6e7 [1300]" strokecolor="#b4c6e7 [1300]" strokeweight="1pt">
              <v:textbox>
                <w:txbxContent>
                  <w:p w14:paraId="3D4EF8C3" w14:textId="77777777" w:rsidR="00AA2D6F" w:rsidRDefault="00AA2D6F" w:rsidP="00AA2D6F">
                    <w:pPr>
                      <w:jc w:val="right"/>
                    </w:pPr>
                  </w:p>
                </w:txbxContent>
              </v:textbox>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352C18"/>
    <w:multiLevelType w:val="hybridMultilevel"/>
    <w:tmpl w:val="0356463E"/>
    <w:lvl w:ilvl="0" w:tplc="5FEE8AD0">
      <w:start w:val="1"/>
      <w:numFmt w:val="decimal"/>
      <w:lvlText w:val="Question %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34086779"/>
    <w:multiLevelType w:val="hybridMultilevel"/>
    <w:tmpl w:val="987064EA"/>
    <w:lvl w:ilvl="0" w:tplc="EC4CB58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45AA5484"/>
    <w:multiLevelType w:val="hybridMultilevel"/>
    <w:tmpl w:val="41A4995A"/>
    <w:lvl w:ilvl="0" w:tplc="FCFAAA06">
      <w:start w:val="1"/>
      <w:numFmt w:val="decimal"/>
      <w:lvlText w:val="Activité %1 :"/>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4D24195F"/>
    <w:multiLevelType w:val="multilevel"/>
    <w:tmpl w:val="E86402E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A7202F3"/>
    <w:multiLevelType w:val="hybridMultilevel"/>
    <w:tmpl w:val="3BFC993A"/>
    <w:lvl w:ilvl="0" w:tplc="5FEE8AD0">
      <w:start w:val="1"/>
      <w:numFmt w:val="decimal"/>
      <w:lvlText w:val="Question %1."/>
      <w:lvlJc w:val="left"/>
      <w:pPr>
        <w:ind w:left="1428" w:hanging="360"/>
      </w:pPr>
      <w:rPr>
        <w:rFonts w:hint="default"/>
      </w:rPr>
    </w:lvl>
    <w:lvl w:ilvl="1" w:tplc="040C0019" w:tentative="1">
      <w:start w:val="1"/>
      <w:numFmt w:val="lowerLetter"/>
      <w:lvlText w:val="%2."/>
      <w:lvlJc w:val="left"/>
      <w:pPr>
        <w:ind w:left="2148" w:hanging="360"/>
      </w:pPr>
    </w:lvl>
    <w:lvl w:ilvl="2" w:tplc="040C001B" w:tentative="1">
      <w:start w:val="1"/>
      <w:numFmt w:val="lowerRoman"/>
      <w:lvlText w:val="%3."/>
      <w:lvlJc w:val="right"/>
      <w:pPr>
        <w:ind w:left="2868" w:hanging="180"/>
      </w:pPr>
    </w:lvl>
    <w:lvl w:ilvl="3" w:tplc="040C000F" w:tentative="1">
      <w:start w:val="1"/>
      <w:numFmt w:val="decimal"/>
      <w:lvlText w:val="%4."/>
      <w:lvlJc w:val="left"/>
      <w:pPr>
        <w:ind w:left="3588" w:hanging="360"/>
      </w:pPr>
    </w:lvl>
    <w:lvl w:ilvl="4" w:tplc="040C0019" w:tentative="1">
      <w:start w:val="1"/>
      <w:numFmt w:val="lowerLetter"/>
      <w:lvlText w:val="%5."/>
      <w:lvlJc w:val="left"/>
      <w:pPr>
        <w:ind w:left="4308" w:hanging="360"/>
      </w:pPr>
    </w:lvl>
    <w:lvl w:ilvl="5" w:tplc="040C001B" w:tentative="1">
      <w:start w:val="1"/>
      <w:numFmt w:val="lowerRoman"/>
      <w:lvlText w:val="%6."/>
      <w:lvlJc w:val="right"/>
      <w:pPr>
        <w:ind w:left="5028" w:hanging="180"/>
      </w:pPr>
    </w:lvl>
    <w:lvl w:ilvl="6" w:tplc="040C000F" w:tentative="1">
      <w:start w:val="1"/>
      <w:numFmt w:val="decimal"/>
      <w:lvlText w:val="%7."/>
      <w:lvlJc w:val="left"/>
      <w:pPr>
        <w:ind w:left="5748" w:hanging="360"/>
      </w:pPr>
    </w:lvl>
    <w:lvl w:ilvl="7" w:tplc="040C0019" w:tentative="1">
      <w:start w:val="1"/>
      <w:numFmt w:val="lowerLetter"/>
      <w:lvlText w:val="%8."/>
      <w:lvlJc w:val="left"/>
      <w:pPr>
        <w:ind w:left="6468" w:hanging="360"/>
      </w:pPr>
    </w:lvl>
    <w:lvl w:ilvl="8" w:tplc="040C001B" w:tentative="1">
      <w:start w:val="1"/>
      <w:numFmt w:val="lowerRoman"/>
      <w:lvlText w:val="%9."/>
      <w:lvlJc w:val="right"/>
      <w:pPr>
        <w:ind w:left="7188" w:hanging="180"/>
      </w:pPr>
    </w:lvl>
  </w:abstractNum>
  <w:abstractNum w:abstractNumId="5" w15:restartNumberingAfterBreak="0">
    <w:nsid w:val="5EAA6FFF"/>
    <w:multiLevelType w:val="hybridMultilevel"/>
    <w:tmpl w:val="FD1EF0BA"/>
    <w:lvl w:ilvl="0" w:tplc="ABEADA0E">
      <w:start w:val="3"/>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67EA565C"/>
    <w:multiLevelType w:val="hybridMultilevel"/>
    <w:tmpl w:val="7B1657A8"/>
    <w:lvl w:ilvl="0" w:tplc="FCFAAA06">
      <w:start w:val="1"/>
      <w:numFmt w:val="decimal"/>
      <w:lvlText w:val="Activité %1 :"/>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6E131232"/>
    <w:multiLevelType w:val="hybridMultilevel"/>
    <w:tmpl w:val="821CF41C"/>
    <w:lvl w:ilvl="0" w:tplc="040C0001">
      <w:start w:val="1"/>
      <w:numFmt w:val="bullet"/>
      <w:lvlText w:val=""/>
      <w:lvlJc w:val="left"/>
      <w:pPr>
        <w:ind w:left="862" w:hanging="360"/>
      </w:pPr>
      <w:rPr>
        <w:rFonts w:ascii="Symbol" w:hAnsi="Symbol" w:hint="default"/>
      </w:rPr>
    </w:lvl>
    <w:lvl w:ilvl="1" w:tplc="040C0003" w:tentative="1">
      <w:start w:val="1"/>
      <w:numFmt w:val="bullet"/>
      <w:lvlText w:val="o"/>
      <w:lvlJc w:val="left"/>
      <w:pPr>
        <w:ind w:left="1582" w:hanging="360"/>
      </w:pPr>
      <w:rPr>
        <w:rFonts w:ascii="Courier New" w:hAnsi="Courier New" w:cs="Courier New" w:hint="default"/>
      </w:rPr>
    </w:lvl>
    <w:lvl w:ilvl="2" w:tplc="040C0005" w:tentative="1">
      <w:start w:val="1"/>
      <w:numFmt w:val="bullet"/>
      <w:lvlText w:val=""/>
      <w:lvlJc w:val="left"/>
      <w:pPr>
        <w:ind w:left="2302" w:hanging="360"/>
      </w:pPr>
      <w:rPr>
        <w:rFonts w:ascii="Wingdings" w:hAnsi="Wingdings" w:hint="default"/>
      </w:rPr>
    </w:lvl>
    <w:lvl w:ilvl="3" w:tplc="040C0001" w:tentative="1">
      <w:start w:val="1"/>
      <w:numFmt w:val="bullet"/>
      <w:lvlText w:val=""/>
      <w:lvlJc w:val="left"/>
      <w:pPr>
        <w:ind w:left="3022" w:hanging="360"/>
      </w:pPr>
      <w:rPr>
        <w:rFonts w:ascii="Symbol" w:hAnsi="Symbol" w:hint="default"/>
      </w:rPr>
    </w:lvl>
    <w:lvl w:ilvl="4" w:tplc="040C0003" w:tentative="1">
      <w:start w:val="1"/>
      <w:numFmt w:val="bullet"/>
      <w:lvlText w:val="o"/>
      <w:lvlJc w:val="left"/>
      <w:pPr>
        <w:ind w:left="3742" w:hanging="360"/>
      </w:pPr>
      <w:rPr>
        <w:rFonts w:ascii="Courier New" w:hAnsi="Courier New" w:cs="Courier New" w:hint="default"/>
      </w:rPr>
    </w:lvl>
    <w:lvl w:ilvl="5" w:tplc="040C0005" w:tentative="1">
      <w:start w:val="1"/>
      <w:numFmt w:val="bullet"/>
      <w:lvlText w:val=""/>
      <w:lvlJc w:val="left"/>
      <w:pPr>
        <w:ind w:left="4462" w:hanging="360"/>
      </w:pPr>
      <w:rPr>
        <w:rFonts w:ascii="Wingdings" w:hAnsi="Wingdings" w:hint="default"/>
      </w:rPr>
    </w:lvl>
    <w:lvl w:ilvl="6" w:tplc="040C0001" w:tentative="1">
      <w:start w:val="1"/>
      <w:numFmt w:val="bullet"/>
      <w:lvlText w:val=""/>
      <w:lvlJc w:val="left"/>
      <w:pPr>
        <w:ind w:left="5182" w:hanging="360"/>
      </w:pPr>
      <w:rPr>
        <w:rFonts w:ascii="Symbol" w:hAnsi="Symbol" w:hint="default"/>
      </w:rPr>
    </w:lvl>
    <w:lvl w:ilvl="7" w:tplc="040C0003" w:tentative="1">
      <w:start w:val="1"/>
      <w:numFmt w:val="bullet"/>
      <w:lvlText w:val="o"/>
      <w:lvlJc w:val="left"/>
      <w:pPr>
        <w:ind w:left="5902" w:hanging="360"/>
      </w:pPr>
      <w:rPr>
        <w:rFonts w:ascii="Courier New" w:hAnsi="Courier New" w:cs="Courier New" w:hint="default"/>
      </w:rPr>
    </w:lvl>
    <w:lvl w:ilvl="8" w:tplc="040C0005" w:tentative="1">
      <w:start w:val="1"/>
      <w:numFmt w:val="bullet"/>
      <w:lvlText w:val=""/>
      <w:lvlJc w:val="left"/>
      <w:pPr>
        <w:ind w:left="6622" w:hanging="360"/>
      </w:pPr>
      <w:rPr>
        <w:rFonts w:ascii="Wingdings" w:hAnsi="Wingdings" w:hint="default"/>
      </w:rPr>
    </w:lvl>
  </w:abstractNum>
  <w:abstractNum w:abstractNumId="8" w15:restartNumberingAfterBreak="0">
    <w:nsid w:val="71FA5D16"/>
    <w:multiLevelType w:val="hybridMultilevel"/>
    <w:tmpl w:val="C1C8D114"/>
    <w:lvl w:ilvl="0" w:tplc="5FEE8AD0">
      <w:start w:val="1"/>
      <w:numFmt w:val="decimal"/>
      <w:lvlText w:val="Question %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643200574">
    <w:abstractNumId w:val="1"/>
  </w:num>
  <w:num w:numId="2" w16cid:durableId="1484926477">
    <w:abstractNumId w:val="4"/>
  </w:num>
  <w:num w:numId="3" w16cid:durableId="1221097112">
    <w:abstractNumId w:val="8"/>
  </w:num>
  <w:num w:numId="4" w16cid:durableId="729814703">
    <w:abstractNumId w:val="6"/>
  </w:num>
  <w:num w:numId="5" w16cid:durableId="132407140">
    <w:abstractNumId w:val="2"/>
  </w:num>
  <w:num w:numId="6" w16cid:durableId="831482353">
    <w:abstractNumId w:val="0"/>
  </w:num>
  <w:num w:numId="7" w16cid:durableId="210461226">
    <w:abstractNumId w:val="3"/>
  </w:num>
  <w:num w:numId="8" w16cid:durableId="1108619698">
    <w:abstractNumId w:val="7"/>
  </w:num>
  <w:num w:numId="9" w16cid:durableId="147379052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6"/>
  <w:proofState w:spelling="clean" w:grammar="clean"/>
  <w:attachedTemplate r:id="rId1"/>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68BF"/>
    <w:rsid w:val="00003EF9"/>
    <w:rsid w:val="00032CB5"/>
    <w:rsid w:val="00062AEF"/>
    <w:rsid w:val="000906CC"/>
    <w:rsid w:val="000C5819"/>
    <w:rsid w:val="000C7158"/>
    <w:rsid w:val="000F79C1"/>
    <w:rsid w:val="00153CEE"/>
    <w:rsid w:val="001647A2"/>
    <w:rsid w:val="00170F21"/>
    <w:rsid w:val="001A0563"/>
    <w:rsid w:val="001B1F54"/>
    <w:rsid w:val="00333FE2"/>
    <w:rsid w:val="00341362"/>
    <w:rsid w:val="003436E6"/>
    <w:rsid w:val="003B410F"/>
    <w:rsid w:val="00406CF3"/>
    <w:rsid w:val="004113C1"/>
    <w:rsid w:val="0044272C"/>
    <w:rsid w:val="004543FE"/>
    <w:rsid w:val="00471EF2"/>
    <w:rsid w:val="004C14BE"/>
    <w:rsid w:val="004C38A3"/>
    <w:rsid w:val="004D68BF"/>
    <w:rsid w:val="00575288"/>
    <w:rsid w:val="00585177"/>
    <w:rsid w:val="005869ED"/>
    <w:rsid w:val="00593405"/>
    <w:rsid w:val="005E4897"/>
    <w:rsid w:val="006107C7"/>
    <w:rsid w:val="0063324C"/>
    <w:rsid w:val="00646B22"/>
    <w:rsid w:val="00647E3B"/>
    <w:rsid w:val="00695DAD"/>
    <w:rsid w:val="006D0633"/>
    <w:rsid w:val="006F23CB"/>
    <w:rsid w:val="00725F9A"/>
    <w:rsid w:val="007318EC"/>
    <w:rsid w:val="00732D03"/>
    <w:rsid w:val="007547D0"/>
    <w:rsid w:val="007A2E1C"/>
    <w:rsid w:val="007F0742"/>
    <w:rsid w:val="0089007E"/>
    <w:rsid w:val="00892601"/>
    <w:rsid w:val="008A3A6F"/>
    <w:rsid w:val="008B3B06"/>
    <w:rsid w:val="008B7B54"/>
    <w:rsid w:val="008C583D"/>
    <w:rsid w:val="008C7F18"/>
    <w:rsid w:val="008F1258"/>
    <w:rsid w:val="008F76AC"/>
    <w:rsid w:val="0092426F"/>
    <w:rsid w:val="009506A3"/>
    <w:rsid w:val="009879CF"/>
    <w:rsid w:val="009932E4"/>
    <w:rsid w:val="009E6DBC"/>
    <w:rsid w:val="00A34AAF"/>
    <w:rsid w:val="00A52660"/>
    <w:rsid w:val="00A53B0E"/>
    <w:rsid w:val="00A57D1C"/>
    <w:rsid w:val="00A65995"/>
    <w:rsid w:val="00AA2D6F"/>
    <w:rsid w:val="00AB38FE"/>
    <w:rsid w:val="00B131E6"/>
    <w:rsid w:val="00C14D0A"/>
    <w:rsid w:val="00C332F8"/>
    <w:rsid w:val="00C6620E"/>
    <w:rsid w:val="00CC6CC5"/>
    <w:rsid w:val="00CE6EE7"/>
    <w:rsid w:val="00D354C4"/>
    <w:rsid w:val="00D6257E"/>
    <w:rsid w:val="00D96B94"/>
    <w:rsid w:val="00D97EC6"/>
    <w:rsid w:val="00DA47B6"/>
    <w:rsid w:val="00DD3AF5"/>
    <w:rsid w:val="00DD4F4B"/>
    <w:rsid w:val="00E636BE"/>
    <w:rsid w:val="00E63E37"/>
    <w:rsid w:val="00E85170"/>
    <w:rsid w:val="00E863FD"/>
    <w:rsid w:val="00E94767"/>
    <w:rsid w:val="00EA6AD9"/>
    <w:rsid w:val="00EB2C84"/>
    <w:rsid w:val="00EE2888"/>
    <w:rsid w:val="00EF45CE"/>
    <w:rsid w:val="00F406CD"/>
    <w:rsid w:val="00F47F05"/>
    <w:rsid w:val="00FB4187"/>
    <w:rsid w:val="00FF0DD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9204FF"/>
  <w15:chartTrackingRefBased/>
  <w15:docId w15:val="{64C15DA1-7E18-4008-A75A-2A00A71CEC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fr-F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4D68BF"/>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Titre2">
    <w:name w:val="heading 2"/>
    <w:basedOn w:val="Normal"/>
    <w:next w:val="Normal"/>
    <w:link w:val="Titre2Car"/>
    <w:uiPriority w:val="9"/>
    <w:unhideWhenUsed/>
    <w:qFormat/>
    <w:rsid w:val="00032CB5"/>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575288"/>
    <w:pPr>
      <w:tabs>
        <w:tab w:val="center" w:pos="4536"/>
        <w:tab w:val="right" w:pos="9072"/>
      </w:tabs>
    </w:pPr>
  </w:style>
  <w:style w:type="character" w:customStyle="1" w:styleId="En-tteCar">
    <w:name w:val="En-tête Car"/>
    <w:basedOn w:val="Policepardfaut"/>
    <w:link w:val="En-tte"/>
    <w:uiPriority w:val="99"/>
    <w:rsid w:val="00575288"/>
  </w:style>
  <w:style w:type="paragraph" w:styleId="Pieddepage">
    <w:name w:val="footer"/>
    <w:basedOn w:val="Normal"/>
    <w:link w:val="PieddepageCar"/>
    <w:uiPriority w:val="99"/>
    <w:unhideWhenUsed/>
    <w:rsid w:val="00575288"/>
    <w:pPr>
      <w:tabs>
        <w:tab w:val="center" w:pos="4536"/>
        <w:tab w:val="right" w:pos="9072"/>
      </w:tabs>
    </w:pPr>
  </w:style>
  <w:style w:type="character" w:customStyle="1" w:styleId="PieddepageCar">
    <w:name w:val="Pied de page Car"/>
    <w:basedOn w:val="Policepardfaut"/>
    <w:link w:val="Pieddepage"/>
    <w:uiPriority w:val="99"/>
    <w:rsid w:val="00575288"/>
  </w:style>
  <w:style w:type="table" w:styleId="Grilledutableau">
    <w:name w:val="Table Grid"/>
    <w:basedOn w:val="TableauNormal"/>
    <w:uiPriority w:val="39"/>
    <w:rsid w:val="0057528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umrodepage">
    <w:name w:val="page number"/>
    <w:basedOn w:val="Policepardfaut"/>
    <w:uiPriority w:val="99"/>
    <w:semiHidden/>
    <w:unhideWhenUsed/>
    <w:rsid w:val="00575288"/>
  </w:style>
  <w:style w:type="character" w:customStyle="1" w:styleId="Titre1Car">
    <w:name w:val="Titre 1 Car"/>
    <w:basedOn w:val="Policepardfaut"/>
    <w:link w:val="Titre1"/>
    <w:uiPriority w:val="9"/>
    <w:rsid w:val="004D68BF"/>
    <w:rPr>
      <w:rFonts w:asciiTheme="majorHAnsi" w:eastAsiaTheme="majorEastAsia" w:hAnsiTheme="majorHAnsi" w:cstheme="majorBidi"/>
      <w:color w:val="2F5496" w:themeColor="accent1" w:themeShade="BF"/>
      <w:sz w:val="32"/>
      <w:szCs w:val="32"/>
    </w:rPr>
  </w:style>
  <w:style w:type="paragraph" w:styleId="Paragraphedeliste">
    <w:name w:val="List Paragraph"/>
    <w:basedOn w:val="Normal"/>
    <w:uiPriority w:val="99"/>
    <w:qFormat/>
    <w:rsid w:val="004D68BF"/>
    <w:pPr>
      <w:ind w:left="720"/>
      <w:contextualSpacing/>
    </w:pPr>
  </w:style>
  <w:style w:type="paragraph" w:styleId="PrformatHTML">
    <w:name w:val="HTML Preformatted"/>
    <w:basedOn w:val="Normal"/>
    <w:link w:val="PrformatHTMLCar"/>
    <w:uiPriority w:val="99"/>
    <w:semiHidden/>
    <w:unhideWhenUsed/>
    <w:rsid w:val="00A65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fr-FR"/>
    </w:rPr>
  </w:style>
  <w:style w:type="character" w:customStyle="1" w:styleId="PrformatHTMLCar">
    <w:name w:val="Préformaté HTML Car"/>
    <w:basedOn w:val="Policepardfaut"/>
    <w:link w:val="PrformatHTML"/>
    <w:uiPriority w:val="99"/>
    <w:semiHidden/>
    <w:rsid w:val="00A65995"/>
    <w:rPr>
      <w:rFonts w:ascii="Courier New" w:eastAsia="Times New Roman" w:hAnsi="Courier New" w:cs="Courier New"/>
      <w:sz w:val="20"/>
      <w:szCs w:val="20"/>
      <w:lang w:eastAsia="fr-FR"/>
    </w:rPr>
  </w:style>
  <w:style w:type="character" w:customStyle="1" w:styleId="token">
    <w:name w:val="token"/>
    <w:basedOn w:val="Policepardfaut"/>
    <w:rsid w:val="00A65995"/>
  </w:style>
  <w:style w:type="character" w:customStyle="1" w:styleId="Titre2Car">
    <w:name w:val="Titre 2 Car"/>
    <w:basedOn w:val="Policepardfaut"/>
    <w:link w:val="Titre2"/>
    <w:uiPriority w:val="9"/>
    <w:rsid w:val="00032CB5"/>
    <w:rPr>
      <w:rFonts w:asciiTheme="majorHAnsi" w:eastAsiaTheme="majorEastAsia" w:hAnsiTheme="majorHAnsi" w:cstheme="majorBidi"/>
      <w:color w:val="2F5496" w:themeColor="accent1" w:themeShade="BF"/>
      <w:sz w:val="26"/>
      <w:szCs w:val="26"/>
    </w:rPr>
  </w:style>
  <w:style w:type="paragraph" w:styleId="Sansinterligne">
    <w:name w:val="No Spacing"/>
    <w:link w:val="SansinterligneCar"/>
    <w:uiPriority w:val="1"/>
    <w:qFormat/>
    <w:rsid w:val="00C332F8"/>
    <w:rPr>
      <w:rFonts w:eastAsiaTheme="minorEastAsia"/>
      <w:sz w:val="22"/>
      <w:szCs w:val="22"/>
      <w:lang w:eastAsia="fr-FR"/>
    </w:rPr>
  </w:style>
  <w:style w:type="character" w:customStyle="1" w:styleId="SansinterligneCar">
    <w:name w:val="Sans interligne Car"/>
    <w:basedOn w:val="Policepardfaut"/>
    <w:link w:val="Sansinterligne"/>
    <w:uiPriority w:val="1"/>
    <w:rsid w:val="00C332F8"/>
    <w:rPr>
      <w:rFonts w:eastAsiaTheme="minorEastAsia"/>
      <w:sz w:val="22"/>
      <w:szCs w:val="22"/>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9654016">
      <w:bodyDiv w:val="1"/>
      <w:marLeft w:val="0"/>
      <w:marRight w:val="0"/>
      <w:marTop w:val="0"/>
      <w:marBottom w:val="0"/>
      <w:divBdr>
        <w:top w:val="none" w:sz="0" w:space="0" w:color="auto"/>
        <w:left w:val="none" w:sz="0" w:space="0" w:color="auto"/>
        <w:bottom w:val="none" w:sz="0" w:space="0" w:color="auto"/>
        <w:right w:val="none" w:sz="0" w:space="0" w:color="auto"/>
      </w:divBdr>
    </w:div>
    <w:div w:id="9396014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19.png"/><Relationship Id="rId21" Type="http://schemas.openxmlformats.org/officeDocument/2006/relationships/image" Target="media/image15.png"/><Relationship Id="rId34" Type="http://schemas.openxmlformats.org/officeDocument/2006/relationships/header" Target="header2.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8.png"/><Relationship Id="rId33" Type="http://schemas.openxmlformats.org/officeDocument/2006/relationships/header" Target="header1.xm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xyz.com/home.html" TargetMode="External"/><Relationship Id="rId32" Type="http://schemas.openxmlformats.org/officeDocument/2006/relationships/image" Target="media/image25.png"/><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1.png"/><Relationship Id="rId36" Type="http://schemas.openxmlformats.org/officeDocument/2006/relationships/footer" Target="footer2.xml"/><Relationship Id="rId10" Type="http://schemas.openxmlformats.org/officeDocument/2006/relationships/image" Target="media/image4.jpeg"/><Relationship Id="rId19" Type="http://schemas.openxmlformats.org/officeDocument/2006/relationships/image" Target="media/image13.png"/><Relationship Id="rId31" Type="http://schemas.openxmlformats.org/officeDocument/2006/relationships/image" Target="media/image24.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oter" Target="footer1.xml"/><Relationship Id="rId8" Type="http://schemas.openxmlformats.org/officeDocument/2006/relationships/image" Target="media/image2.jpeg"/><Relationship Id="rId3" Type="http://schemas.openxmlformats.org/officeDocument/2006/relationships/settings" Target="settings.xml"/></Relationships>
</file>

<file path=word/_rels/footer2.xml.rels><?xml version="1.0" encoding="UTF-8" standalone="yes"?>
<Relationships xmlns="http://schemas.openxmlformats.org/package/2006/relationships"><Relationship Id="rId1" Type="http://schemas.openxmlformats.org/officeDocument/2006/relationships/image" Target="media/image28.png"/></Relationships>
</file>

<file path=word/_rels/header2.xml.rels><?xml version="1.0" encoding="UTF-8" standalone="yes"?>
<Relationships xmlns="http://schemas.openxmlformats.org/package/2006/relationships"><Relationship Id="rId2" Type="http://schemas.openxmlformats.org/officeDocument/2006/relationships/image" Target="media/image27.png"/><Relationship Id="rId1" Type="http://schemas.openxmlformats.org/officeDocument/2006/relationships/image" Target="media/image26.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abri\OneDrive\Documents\Mod&#232;les%20Office%20personnalis&#233;s\Term%20SI%202022.dotx"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Term SI 2022</Template>
  <TotalTime>718</TotalTime>
  <Pages>9</Pages>
  <Words>1613</Words>
  <Characters>8877</Characters>
  <Application>Microsoft Office Word</Application>
  <DocSecurity>0</DocSecurity>
  <Lines>73</Lines>
  <Paragraphs>20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10470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Fabrice VOYER</dc:creator>
  <cp:keywords/>
  <dc:description/>
  <cp:lastModifiedBy>Fabrice VOYER</cp:lastModifiedBy>
  <cp:revision>42</cp:revision>
  <dcterms:created xsi:type="dcterms:W3CDTF">2023-09-11T07:57:00Z</dcterms:created>
  <dcterms:modified xsi:type="dcterms:W3CDTF">2023-09-21T07:55:00Z</dcterms:modified>
</cp:coreProperties>
</file>